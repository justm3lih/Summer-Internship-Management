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68792" w14:textId="056F621C" w:rsidR="00CB4854" w:rsidRDefault="002807B5" w:rsidP="009D7E53">
      <w:pPr>
        <w:spacing w:before="120"/>
        <w:jc w:val="center"/>
        <w:rPr>
          <w:b/>
          <w:bCs/>
          <w:sz w:val="20"/>
          <w:szCs w:val="20"/>
        </w:rPr>
      </w:pPr>
      <w:r>
        <w:rPr>
          <w:b/>
          <w:bCs/>
          <w:sz w:val="28"/>
          <w:szCs w:val="28"/>
        </w:rPr>
        <w:t>Acceptance</w:t>
      </w:r>
      <w:r w:rsidR="00B856A5">
        <w:rPr>
          <w:b/>
          <w:bCs/>
          <w:sz w:val="28"/>
          <w:szCs w:val="28"/>
        </w:rPr>
        <w:t xml:space="preserve"> </w:t>
      </w:r>
      <w:r w:rsidR="00700930">
        <w:rPr>
          <w:b/>
          <w:bCs/>
          <w:sz w:val="28"/>
          <w:szCs w:val="28"/>
        </w:rPr>
        <w:t>Letter for Summer Training 202</w:t>
      </w:r>
      <w:r w:rsidR="00032289">
        <w:rPr>
          <w:b/>
          <w:bCs/>
          <w:sz w:val="28"/>
          <w:szCs w:val="28"/>
        </w:rPr>
        <w:t>5</w:t>
      </w:r>
      <w:r w:rsidR="00700930">
        <w:rPr>
          <w:b/>
          <w:bCs/>
          <w:sz w:val="28"/>
          <w:szCs w:val="28"/>
          <w:vertAlign w:val="superscript"/>
        </w:rPr>
        <w:t>(*)</w:t>
      </w:r>
    </w:p>
    <w:p w14:paraId="68CBE7E5" w14:textId="77777777" w:rsidR="00312026" w:rsidRPr="00C26562" w:rsidRDefault="00312026" w:rsidP="00310A18">
      <w:pPr>
        <w:ind w:left="-142" w:firstLine="142"/>
        <w:jc w:val="center"/>
        <w:rPr>
          <w:b/>
          <w:bCs/>
          <w:sz w:val="22"/>
          <w:szCs w:val="22"/>
        </w:rPr>
      </w:pPr>
    </w:p>
    <w:tbl>
      <w:tblPr>
        <w:tblW w:w="10038" w:type="dxa"/>
        <w:tblInd w:w="-43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41"/>
        <w:gridCol w:w="2834"/>
        <w:gridCol w:w="427"/>
        <w:gridCol w:w="2126"/>
        <w:gridCol w:w="2410"/>
      </w:tblGrid>
      <w:tr w:rsidR="004F0961" w14:paraId="27ABB1C4" w14:textId="77777777" w:rsidTr="00615A30">
        <w:trPr>
          <w:trHeight w:val="397"/>
        </w:trPr>
        <w:tc>
          <w:tcPr>
            <w:tcW w:w="10038" w:type="dxa"/>
            <w:gridSpan w:val="5"/>
            <w:tcBorders>
              <w:bottom w:val="single" w:sz="4" w:space="0" w:color="auto"/>
            </w:tcBorders>
            <w:vAlign w:val="center"/>
          </w:tcPr>
          <w:p w14:paraId="718C1FC5" w14:textId="77777777" w:rsidR="00312026" w:rsidRPr="00312026" w:rsidRDefault="004F0961" w:rsidP="00312026">
            <w:pPr>
              <w:rPr>
                <w:b/>
              </w:rPr>
            </w:pPr>
            <w:r w:rsidRPr="00312026">
              <w:rPr>
                <w:b/>
              </w:rPr>
              <w:t>Information Regarding to Trainee</w:t>
            </w:r>
          </w:p>
        </w:tc>
      </w:tr>
      <w:tr w:rsidR="00426C24" w14:paraId="68D27F41" w14:textId="77777777" w:rsidTr="00B856A5">
        <w:trPr>
          <w:trHeight w:val="294"/>
        </w:trPr>
        <w:tc>
          <w:tcPr>
            <w:tcW w:w="2241" w:type="dxa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00CF86F2" w14:textId="77777777" w:rsidR="00426C24" w:rsidRPr="00312026" w:rsidRDefault="00426C24" w:rsidP="00324211">
            <w:pPr>
              <w:spacing w:line="360" w:lineRule="auto"/>
            </w:pPr>
            <w:r w:rsidRPr="00312026">
              <w:t xml:space="preserve">Student Number </w:t>
            </w:r>
            <w:r w:rsidR="00A312C5">
              <w:t xml:space="preserve">            </w:t>
            </w:r>
            <w:r w:rsidR="00352AFC">
              <w:t xml:space="preserve">  </w:t>
            </w:r>
          </w:p>
        </w:tc>
        <w:tc>
          <w:tcPr>
            <w:tcW w:w="28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3478A41E" w14:textId="3FC3AAA9" w:rsidR="00426C24" w:rsidRPr="00C06452" w:rsidRDefault="00AF6CDC" w:rsidP="00EF4D5D">
            <w:pPr>
              <w:tabs>
                <w:tab w:val="left" w:leader="dot" w:pos="2585"/>
              </w:tabs>
              <w:spacing w:line="360" w:lineRule="auto"/>
            </w:pPr>
            <w:r w:rsidRPr="00AF6CDC">
              <w:t>{{</w:t>
            </w:r>
            <w:proofErr w:type="spellStart"/>
            <w:r w:rsidRPr="00AF6CDC">
              <w:t>StudentId</w:t>
            </w:r>
            <w:proofErr w:type="spellEnd"/>
            <w:r w:rsidRPr="00AF6CDC">
              <w:t>}}</w:t>
            </w:r>
          </w:p>
        </w:tc>
        <w:tc>
          <w:tcPr>
            <w:tcW w:w="255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3CE134" w14:textId="77777777" w:rsidR="00426C24" w:rsidRPr="00312026" w:rsidRDefault="00426C24" w:rsidP="00324211">
            <w:pPr>
              <w:spacing w:line="360" w:lineRule="auto"/>
            </w:pPr>
            <w:r w:rsidRPr="00312026">
              <w:t>Current Semester</w:t>
            </w:r>
            <w:r w:rsidR="00352AFC">
              <w:t xml:space="preserve">  </w:t>
            </w:r>
          </w:p>
        </w:tc>
        <w:tc>
          <w:tcPr>
            <w:tcW w:w="2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14:paraId="21983FC0" w14:textId="4447CE61" w:rsidR="00426C24" w:rsidRPr="00C06452" w:rsidRDefault="00AF6CDC" w:rsidP="00225A8A">
            <w:pPr>
              <w:tabs>
                <w:tab w:val="left" w:leader="dot" w:pos="2585"/>
              </w:tabs>
              <w:spacing w:line="360" w:lineRule="auto"/>
            </w:pPr>
            <w:r w:rsidRPr="00AF6CDC">
              <w:t>{{</w:t>
            </w:r>
            <w:proofErr w:type="spellStart"/>
            <w:r w:rsidRPr="00AF6CDC">
              <w:t>CurrentSemester</w:t>
            </w:r>
            <w:proofErr w:type="spellEnd"/>
            <w:r w:rsidRPr="00AF6CDC">
              <w:t>}}</w:t>
            </w:r>
          </w:p>
        </w:tc>
      </w:tr>
      <w:tr w:rsidR="00426C24" w14:paraId="425AF55C" w14:textId="77777777" w:rsidTr="00B856A5">
        <w:trPr>
          <w:trHeight w:val="294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68C248" w14:textId="77777777" w:rsidR="00426C24" w:rsidRPr="00312026" w:rsidRDefault="00426C24" w:rsidP="00324211">
            <w:pPr>
              <w:spacing w:line="360" w:lineRule="auto"/>
            </w:pPr>
            <w:r w:rsidRPr="00312026">
              <w:t xml:space="preserve">Full Name          </w:t>
            </w:r>
            <w:r w:rsidR="00352AFC">
              <w:t xml:space="preserve">               </w:t>
            </w:r>
          </w:p>
        </w:tc>
        <w:tc>
          <w:tcPr>
            <w:tcW w:w="2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F22843" w14:textId="553BAD42" w:rsidR="00426C24" w:rsidRPr="00C06452" w:rsidRDefault="00AF6CDC" w:rsidP="00225A8A">
            <w:pPr>
              <w:tabs>
                <w:tab w:val="left" w:leader="dot" w:pos="2585"/>
              </w:tabs>
              <w:spacing w:line="360" w:lineRule="auto"/>
            </w:pPr>
            <w:r w:rsidRPr="00AF6CDC">
              <w:t>{{</w:t>
            </w:r>
            <w:proofErr w:type="spellStart"/>
            <w:r w:rsidRPr="00AF6CDC">
              <w:t>StudentName</w:t>
            </w:r>
            <w:proofErr w:type="spellEnd"/>
            <w:r w:rsidRPr="00AF6CDC">
              <w:t>}}</w:t>
            </w:r>
          </w:p>
        </w:tc>
        <w:tc>
          <w:tcPr>
            <w:tcW w:w="25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FF5F97" w14:textId="77777777" w:rsidR="00426C24" w:rsidRPr="00312026" w:rsidRDefault="00426C24" w:rsidP="00324211">
            <w:pPr>
              <w:spacing w:line="360" w:lineRule="auto"/>
            </w:pPr>
            <w:r>
              <w:t>Mobile Telephone</w:t>
            </w:r>
            <w:r w:rsidR="00352AFC">
              <w:t xml:space="preserve"> 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F03081C" w14:textId="1E8D7170" w:rsidR="00426C24" w:rsidRPr="00C06452" w:rsidRDefault="00AF6CDC" w:rsidP="00225A8A">
            <w:pPr>
              <w:tabs>
                <w:tab w:val="left" w:leader="dot" w:pos="2585"/>
              </w:tabs>
              <w:spacing w:line="360" w:lineRule="auto"/>
            </w:pPr>
            <w:r w:rsidRPr="00AF6CDC">
              <w:t>{{</w:t>
            </w:r>
            <w:proofErr w:type="spellStart"/>
            <w:r w:rsidRPr="00AF6CDC">
              <w:t>MobileTelephone</w:t>
            </w:r>
            <w:proofErr w:type="spellEnd"/>
            <w:r w:rsidRPr="00AF6CDC">
              <w:t>}}</w:t>
            </w:r>
          </w:p>
        </w:tc>
      </w:tr>
      <w:tr w:rsidR="00426C24" w14:paraId="4B0283D7" w14:textId="77777777" w:rsidTr="00B856A5">
        <w:trPr>
          <w:trHeight w:val="264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83A66F" w14:textId="77777777" w:rsidR="00426C24" w:rsidRDefault="00426C24" w:rsidP="00324211">
            <w:pPr>
              <w:spacing w:line="360" w:lineRule="auto"/>
            </w:pPr>
            <w:r>
              <w:t>CGPA</w:t>
            </w:r>
            <w:r w:rsidR="00352AFC">
              <w:t xml:space="preserve">                               </w:t>
            </w:r>
          </w:p>
        </w:tc>
        <w:tc>
          <w:tcPr>
            <w:tcW w:w="2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94CC42" w14:textId="6AD24172" w:rsidR="00426C24" w:rsidRPr="00C06452" w:rsidRDefault="00AF6CDC" w:rsidP="00AF6CDC">
            <w:pPr>
              <w:tabs>
                <w:tab w:val="left" w:leader="dot" w:pos="2585"/>
              </w:tabs>
              <w:spacing w:line="360" w:lineRule="auto"/>
              <w:ind w:firstLine="720"/>
            </w:pPr>
            <w:r w:rsidRPr="00AF6CDC">
              <w:t>{{</w:t>
            </w:r>
            <w:proofErr w:type="spellStart"/>
            <w:r w:rsidRPr="00AF6CDC">
              <w:t>Cgpa</w:t>
            </w:r>
            <w:proofErr w:type="spellEnd"/>
            <w:r w:rsidRPr="00AF6CDC">
              <w:t>}}</w:t>
            </w:r>
          </w:p>
        </w:tc>
        <w:tc>
          <w:tcPr>
            <w:tcW w:w="25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6CFB4F" w14:textId="77777777" w:rsidR="00426C24" w:rsidRDefault="00426C24" w:rsidP="00324211">
            <w:pPr>
              <w:spacing w:line="360" w:lineRule="auto"/>
            </w:pPr>
            <w:r>
              <w:t>Home Telephone</w:t>
            </w:r>
            <w:r w:rsidR="00352AFC">
              <w:t xml:space="preserve">   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5F1DEF1" w14:textId="292B4699" w:rsidR="00426C24" w:rsidRPr="00C06452" w:rsidRDefault="00AF6CDC" w:rsidP="00225A8A">
            <w:pPr>
              <w:tabs>
                <w:tab w:val="left" w:leader="dot" w:pos="2585"/>
              </w:tabs>
              <w:spacing w:line="360" w:lineRule="auto"/>
            </w:pPr>
            <w:r w:rsidRPr="00AF6CDC">
              <w:t>{{</w:t>
            </w:r>
            <w:proofErr w:type="spellStart"/>
            <w:r w:rsidRPr="00AF6CDC">
              <w:t>HomeTelephone</w:t>
            </w:r>
            <w:proofErr w:type="spellEnd"/>
            <w:r w:rsidRPr="00AF6CDC">
              <w:t>}}</w:t>
            </w:r>
          </w:p>
        </w:tc>
      </w:tr>
      <w:tr w:rsidR="00EF4D5D" w14:paraId="5CF59969" w14:textId="77777777" w:rsidTr="00B856A5">
        <w:trPr>
          <w:trHeight w:val="20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88A31A" w14:textId="77777777" w:rsidR="00EF4D5D" w:rsidRDefault="00EF4D5D" w:rsidP="009D7E53">
            <w:r>
              <w:t>Address in North Cyprus</w:t>
            </w:r>
            <w:r w:rsidR="00352AFC">
              <w:t xml:space="preserve"> </w:t>
            </w:r>
          </w:p>
        </w:tc>
        <w:tc>
          <w:tcPr>
            <w:tcW w:w="779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6E5E7AD" w14:textId="69D9CA25" w:rsidR="00EF4D5D" w:rsidRPr="00C06452" w:rsidRDefault="00AF6CDC" w:rsidP="009D7E53">
            <w:pPr>
              <w:tabs>
                <w:tab w:val="left" w:leader="dot" w:pos="2585"/>
              </w:tabs>
            </w:pPr>
            <w:r w:rsidRPr="00AF6CDC">
              <w:t>{{</w:t>
            </w:r>
            <w:proofErr w:type="spellStart"/>
            <w:r w:rsidRPr="00AF6CDC">
              <w:t>AddressNorthCyprus</w:t>
            </w:r>
            <w:proofErr w:type="spellEnd"/>
            <w:r w:rsidRPr="00AF6CDC">
              <w:t>}}</w:t>
            </w:r>
          </w:p>
        </w:tc>
      </w:tr>
      <w:tr w:rsidR="00EF4D5D" w14:paraId="2145B258" w14:textId="77777777" w:rsidTr="00B856A5">
        <w:trPr>
          <w:trHeight w:val="567"/>
        </w:trPr>
        <w:tc>
          <w:tcPr>
            <w:tcW w:w="2241" w:type="dxa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50B2883" w14:textId="77777777" w:rsidR="00EF4D5D" w:rsidRDefault="00EF4D5D" w:rsidP="00352AFC">
            <w:pPr>
              <w:spacing w:line="360" w:lineRule="auto"/>
            </w:pPr>
            <w:r>
              <w:t>Home Address</w:t>
            </w:r>
            <w:r w:rsidR="00352AFC">
              <w:t xml:space="preserve">                 </w:t>
            </w:r>
          </w:p>
        </w:tc>
        <w:tc>
          <w:tcPr>
            <w:tcW w:w="7797" w:type="dxa"/>
            <w:gridSpan w:val="4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281DFB7D" w14:textId="11DE4A0E" w:rsidR="00EF4D5D" w:rsidRDefault="00AF6CDC" w:rsidP="000637EB">
            <w:pPr>
              <w:spacing w:line="360" w:lineRule="auto"/>
              <w:jc w:val="center"/>
            </w:pPr>
            <w:r w:rsidRPr="00AF6CDC">
              <w:t>{{</w:t>
            </w:r>
            <w:proofErr w:type="spellStart"/>
            <w:r w:rsidRPr="00AF6CDC">
              <w:t>HomeAddress</w:t>
            </w:r>
            <w:proofErr w:type="spellEnd"/>
            <w:r w:rsidRPr="00AF6CDC">
              <w:t>}}</w:t>
            </w:r>
          </w:p>
        </w:tc>
      </w:tr>
      <w:tr w:rsidR="00426C24" w14:paraId="2F820742" w14:textId="77777777" w:rsidTr="00615A30">
        <w:trPr>
          <w:trHeight w:val="397"/>
        </w:trPr>
        <w:tc>
          <w:tcPr>
            <w:tcW w:w="1003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79BD6" w14:textId="77777777" w:rsidR="00426C24" w:rsidRPr="00312026" w:rsidRDefault="00426C24" w:rsidP="00312026">
            <w:pPr>
              <w:rPr>
                <w:b/>
              </w:rPr>
            </w:pPr>
            <w:r w:rsidRPr="00312026">
              <w:rPr>
                <w:b/>
              </w:rPr>
              <w:t xml:space="preserve">Information Regarding to Company/Organization </w:t>
            </w:r>
          </w:p>
        </w:tc>
      </w:tr>
      <w:tr w:rsidR="009D7E53" w14:paraId="6896962F" w14:textId="77777777" w:rsidTr="00B856A5">
        <w:trPr>
          <w:trHeight w:val="423"/>
        </w:trPr>
        <w:tc>
          <w:tcPr>
            <w:tcW w:w="2241" w:type="dxa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2A5D3064" w14:textId="77777777" w:rsidR="009D7E53" w:rsidRDefault="009D7E53" w:rsidP="009D7E53">
            <w:r>
              <w:t xml:space="preserve">Official Name             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1635C2" w14:textId="0E5954A8" w:rsidR="009D7E53" w:rsidRPr="00C06452" w:rsidRDefault="00AF6CDC" w:rsidP="009D7E53">
            <w:pPr>
              <w:tabs>
                <w:tab w:val="left" w:leader="dot" w:pos="2585"/>
              </w:tabs>
              <w:spacing w:line="360" w:lineRule="auto"/>
            </w:pP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CompanyName</w:t>
            </w:r>
            <w:proofErr w:type="spellEnd"/>
            <w:r>
              <w:rPr>
                <w:sz w:val="26"/>
                <w:szCs w:val="26"/>
              </w:rPr>
              <w:t>}}</w:t>
            </w:r>
          </w:p>
        </w:tc>
        <w:tc>
          <w:tcPr>
            <w:tcW w:w="2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192D9D" w14:textId="77777777" w:rsidR="009D7E53" w:rsidRDefault="009D7E53" w:rsidP="009D7E53">
            <w:r>
              <w:t>Telephone</w:t>
            </w:r>
          </w:p>
        </w:tc>
        <w:tc>
          <w:tcPr>
            <w:tcW w:w="2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14:paraId="27F7CD95" w14:textId="2AF80C48" w:rsidR="009D7E53" w:rsidRPr="00C06452" w:rsidRDefault="00AF6CDC" w:rsidP="009D7E53">
            <w:pPr>
              <w:tabs>
                <w:tab w:val="left" w:leader="dot" w:pos="2585"/>
              </w:tabs>
              <w:spacing w:line="360" w:lineRule="auto"/>
            </w:pPr>
            <w:r w:rsidRPr="00AF6CDC">
              <w:t>{{</w:t>
            </w:r>
            <w:proofErr w:type="spellStart"/>
            <w:r w:rsidRPr="00AF6CDC">
              <w:t>CompanyTelephone</w:t>
            </w:r>
            <w:proofErr w:type="spellEnd"/>
            <w:r w:rsidRPr="00AF6CDC">
              <w:t>}}</w:t>
            </w:r>
          </w:p>
        </w:tc>
      </w:tr>
      <w:tr w:rsidR="009D7E53" w14:paraId="5CCE8772" w14:textId="77777777" w:rsidTr="00B856A5">
        <w:trPr>
          <w:trHeight w:val="363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0C66BB" w14:textId="77777777" w:rsidR="009D7E53" w:rsidRDefault="009D7E53" w:rsidP="009D7E53">
            <w:r>
              <w:t xml:space="preserve">Web Site                         </w:t>
            </w:r>
          </w:p>
        </w:tc>
        <w:tc>
          <w:tcPr>
            <w:tcW w:w="3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CE1616" w14:textId="33685C79" w:rsidR="009D7E53" w:rsidRPr="00C06452" w:rsidRDefault="00AF6CDC" w:rsidP="009D7E53">
            <w:pPr>
              <w:tabs>
                <w:tab w:val="left" w:leader="dot" w:pos="2585"/>
              </w:tabs>
              <w:spacing w:line="360" w:lineRule="auto"/>
            </w:pPr>
            <w:r w:rsidRPr="00AF6CDC">
              <w:t>{{</w:t>
            </w:r>
            <w:proofErr w:type="spellStart"/>
            <w:r w:rsidRPr="00AF6CDC">
              <w:t>CompanyWebsite</w:t>
            </w:r>
            <w:proofErr w:type="spellEnd"/>
            <w:r w:rsidRPr="00AF6CDC">
              <w:t>}}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F321119" w14:textId="77777777" w:rsidR="009D7E53" w:rsidRDefault="009D7E53" w:rsidP="009D7E53">
            <w:r>
              <w:t>Fax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EC6D461" w14:textId="6FC49862" w:rsidR="009D7E53" w:rsidRDefault="00AF6CDC" w:rsidP="009D7E53">
            <w:r w:rsidRPr="00AF6CDC">
              <w:t>{{</w:t>
            </w:r>
            <w:proofErr w:type="spellStart"/>
            <w:r w:rsidRPr="00AF6CDC">
              <w:t>CompanyFax</w:t>
            </w:r>
            <w:proofErr w:type="spellEnd"/>
            <w:r w:rsidRPr="00AF6CDC">
              <w:t>}}</w:t>
            </w:r>
          </w:p>
        </w:tc>
      </w:tr>
      <w:tr w:rsidR="009D7E53" w14:paraId="0F7D8521" w14:textId="77777777" w:rsidTr="00B856A5">
        <w:trPr>
          <w:trHeight w:val="363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2F0424" w14:textId="77777777" w:rsidR="009D7E53" w:rsidRDefault="009D7E53" w:rsidP="009D7E53">
            <w:r>
              <w:t xml:space="preserve">Field(s) of Work         </w:t>
            </w:r>
          </w:p>
        </w:tc>
        <w:tc>
          <w:tcPr>
            <w:tcW w:w="3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BED036" w14:textId="262954EE" w:rsidR="009D7E53" w:rsidRPr="00C06452" w:rsidRDefault="00AF6CDC" w:rsidP="009D7E53">
            <w:pPr>
              <w:tabs>
                <w:tab w:val="left" w:leader="dot" w:pos="2585"/>
              </w:tabs>
              <w:spacing w:line="360" w:lineRule="auto"/>
            </w:pPr>
            <w:r w:rsidRPr="00AF6CDC">
              <w:t>{{</w:t>
            </w:r>
            <w:proofErr w:type="spellStart"/>
            <w:r w:rsidRPr="00AF6CDC">
              <w:t>CompanyFieldsOfWork</w:t>
            </w:r>
            <w:proofErr w:type="spellEnd"/>
            <w:r w:rsidRPr="00AF6CDC">
              <w:t>}}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46A0A0" w14:textId="77777777" w:rsidR="009D7E53" w:rsidRDefault="00B856A5" w:rsidP="009D7E53">
            <w:r>
              <w:t>Number of Engineers/Scientist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F8D0173" w14:textId="77777777" w:rsidR="009D7E53" w:rsidRDefault="009D7E53" w:rsidP="009D7E53"/>
        </w:tc>
      </w:tr>
      <w:tr w:rsidR="009D7E53" w14:paraId="10941E8E" w14:textId="77777777" w:rsidTr="00B856A5">
        <w:trPr>
          <w:trHeight w:val="555"/>
        </w:trPr>
        <w:tc>
          <w:tcPr>
            <w:tcW w:w="2241" w:type="dxa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D68E946" w14:textId="77777777" w:rsidR="009D7E53" w:rsidRDefault="009D7E53" w:rsidP="009D7E53">
            <w:r>
              <w:t xml:space="preserve">Address                            </w:t>
            </w:r>
          </w:p>
        </w:tc>
        <w:tc>
          <w:tcPr>
            <w:tcW w:w="7797" w:type="dxa"/>
            <w:gridSpan w:val="4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1CCA1BAB" w14:textId="3BD8722A" w:rsidR="009D7E53" w:rsidRPr="00C06452" w:rsidRDefault="00AF6CDC" w:rsidP="009D7E53">
            <w:pPr>
              <w:tabs>
                <w:tab w:val="left" w:leader="dot" w:pos="2585"/>
              </w:tabs>
              <w:spacing w:before="240" w:line="360" w:lineRule="auto"/>
            </w:pPr>
            <w:r w:rsidRPr="00AF6CDC">
              <w:t>{{</w:t>
            </w:r>
            <w:proofErr w:type="spellStart"/>
            <w:r w:rsidRPr="00AF6CDC">
              <w:t>CompanyAddress</w:t>
            </w:r>
            <w:proofErr w:type="spellEnd"/>
            <w:r w:rsidRPr="00AF6CDC">
              <w:t>}}</w:t>
            </w:r>
          </w:p>
        </w:tc>
      </w:tr>
      <w:tr w:rsidR="009D7E53" w14:paraId="41FB55E8" w14:textId="77777777" w:rsidTr="00615A30">
        <w:trPr>
          <w:trHeight w:val="397"/>
        </w:trPr>
        <w:tc>
          <w:tcPr>
            <w:tcW w:w="1003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D64E03D" w14:textId="77777777" w:rsidR="009D7E53" w:rsidRPr="00C06452" w:rsidRDefault="009D7E53" w:rsidP="00615A30">
            <w:pPr>
              <w:tabs>
                <w:tab w:val="left" w:leader="dot" w:pos="2585"/>
              </w:tabs>
            </w:pPr>
            <w:r w:rsidRPr="00312026">
              <w:rPr>
                <w:b/>
              </w:rPr>
              <w:t xml:space="preserve">Information Regarding to </w:t>
            </w:r>
            <w:r>
              <w:rPr>
                <w:b/>
              </w:rPr>
              <w:t>Trainee’s Supervisor</w:t>
            </w:r>
          </w:p>
        </w:tc>
      </w:tr>
      <w:tr w:rsidR="009D7E53" w14:paraId="64F5C11B" w14:textId="77777777" w:rsidTr="00B856A5">
        <w:trPr>
          <w:trHeight w:val="20"/>
        </w:trPr>
        <w:tc>
          <w:tcPr>
            <w:tcW w:w="2241" w:type="dxa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21B85A3" w14:textId="77777777" w:rsidR="009D7E53" w:rsidRDefault="00B856A5" w:rsidP="009D7E53">
            <w:r>
              <w:t>Name - Surname</w:t>
            </w:r>
            <w:r w:rsidR="009D7E53">
              <w:t xml:space="preserve">     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E2AEAE" w14:textId="4B566FEF" w:rsidR="009D7E53" w:rsidRPr="00C06452" w:rsidRDefault="00B72C30" w:rsidP="009D7E53">
            <w:pPr>
              <w:tabs>
                <w:tab w:val="left" w:leader="dot" w:pos="2585"/>
              </w:tabs>
              <w:spacing w:line="360" w:lineRule="auto"/>
            </w:pPr>
            <w:r>
              <w:rPr>
                <w:rFonts w:ascii="Consolas" w:hAnsi="Consolas"/>
                <w:sz w:val="18"/>
                <w:szCs w:val="18"/>
              </w:rPr>
              <w:t>{{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SupervisorName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}}</w:t>
            </w:r>
          </w:p>
        </w:tc>
        <w:tc>
          <w:tcPr>
            <w:tcW w:w="2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543BB4" w14:textId="77777777" w:rsidR="009D7E53" w:rsidRDefault="009D7E53" w:rsidP="009D7E53">
            <w:r>
              <w:t xml:space="preserve">Job Title                                </w:t>
            </w:r>
          </w:p>
        </w:tc>
        <w:tc>
          <w:tcPr>
            <w:tcW w:w="2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14:paraId="158330D9" w14:textId="3E079F37" w:rsidR="009D7E53" w:rsidRPr="00C06452" w:rsidRDefault="00B72C30" w:rsidP="009D7E53">
            <w:pPr>
              <w:tabs>
                <w:tab w:val="left" w:leader="dot" w:pos="2585"/>
              </w:tabs>
              <w:spacing w:line="360" w:lineRule="auto"/>
            </w:pPr>
            <w:r>
              <w:rPr>
                <w:rFonts w:ascii="Consolas" w:hAnsi="Consolas"/>
                <w:sz w:val="18"/>
                <w:szCs w:val="18"/>
              </w:rPr>
              <w:t>{{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SupervisorTitle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}}</w:t>
            </w:r>
          </w:p>
        </w:tc>
      </w:tr>
      <w:tr w:rsidR="009D7E53" w14:paraId="4D4D4C53" w14:textId="77777777" w:rsidTr="00B856A5">
        <w:trPr>
          <w:trHeight w:val="20"/>
        </w:trPr>
        <w:tc>
          <w:tcPr>
            <w:tcW w:w="2241" w:type="dxa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42FE2590" w14:textId="77777777" w:rsidR="009D7E53" w:rsidRDefault="009D7E53" w:rsidP="009D7E53">
            <w:r>
              <w:t xml:space="preserve">E-mail                                  </w:t>
            </w:r>
          </w:p>
        </w:tc>
        <w:tc>
          <w:tcPr>
            <w:tcW w:w="3261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2AF3EFB6" w14:textId="25EFDC8D" w:rsidR="009D7E53" w:rsidRPr="00C06452" w:rsidRDefault="00B72C30" w:rsidP="009D7E53">
            <w:pPr>
              <w:tabs>
                <w:tab w:val="left" w:leader="dot" w:pos="2585"/>
              </w:tabs>
              <w:spacing w:line="360" w:lineRule="auto"/>
            </w:pPr>
            <w:r>
              <w:rPr>
                <w:rFonts w:ascii="Consolas" w:hAnsi="Consolas"/>
                <w:sz w:val="18"/>
                <w:szCs w:val="18"/>
              </w:rPr>
              <w:t>{{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SupervisorEmail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}}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6B3FF042" w14:textId="77777777" w:rsidR="009D7E53" w:rsidRDefault="009D7E53" w:rsidP="009D7E53">
            <w:r>
              <w:t>Department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0EF0F756" w14:textId="53A5C1BD" w:rsidR="009D7E53" w:rsidRPr="00C06452" w:rsidRDefault="00D4528B" w:rsidP="009D7E53">
            <w:pPr>
              <w:tabs>
                <w:tab w:val="left" w:leader="dot" w:pos="2585"/>
              </w:tabs>
              <w:spacing w:line="360" w:lineRule="auto"/>
            </w:pPr>
            <w:r>
              <w:rPr>
                <w:rFonts w:ascii="Consolas" w:hAnsi="Consolas"/>
                <w:sz w:val="18"/>
                <w:szCs w:val="18"/>
              </w:rPr>
              <w:t>{{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SupervisorDepartmentOrDivision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}}</w:t>
            </w:r>
          </w:p>
        </w:tc>
      </w:tr>
      <w:tr w:rsidR="009D7E53" w14:paraId="2958C637" w14:textId="77777777" w:rsidTr="00615A30">
        <w:trPr>
          <w:trHeight w:val="397"/>
        </w:trPr>
        <w:tc>
          <w:tcPr>
            <w:tcW w:w="10038" w:type="dxa"/>
            <w:gridSpan w:val="5"/>
            <w:tcBorders>
              <w:top w:val="single" w:sz="4" w:space="0" w:color="auto"/>
            </w:tcBorders>
            <w:vAlign w:val="center"/>
          </w:tcPr>
          <w:p w14:paraId="2975DAD4" w14:textId="77777777" w:rsidR="009D7E53" w:rsidRPr="00312026" w:rsidRDefault="009D7E53" w:rsidP="00273FB9">
            <w:pPr>
              <w:rPr>
                <w:b/>
              </w:rPr>
            </w:pPr>
            <w:r w:rsidRPr="00312026">
              <w:rPr>
                <w:b/>
                <w:iCs/>
              </w:rPr>
              <w:t xml:space="preserve">Acceptance from </w:t>
            </w:r>
            <w:r w:rsidR="00273FB9">
              <w:rPr>
                <w:b/>
                <w:iCs/>
              </w:rPr>
              <w:t>C</w:t>
            </w:r>
            <w:r w:rsidRPr="00312026">
              <w:rPr>
                <w:b/>
                <w:iCs/>
              </w:rPr>
              <w:t>ompany/</w:t>
            </w:r>
            <w:r w:rsidR="00273FB9">
              <w:rPr>
                <w:b/>
                <w:iCs/>
              </w:rPr>
              <w:t>O</w:t>
            </w:r>
            <w:r w:rsidRPr="00312026">
              <w:rPr>
                <w:b/>
                <w:iCs/>
              </w:rPr>
              <w:t>rganization</w:t>
            </w:r>
          </w:p>
        </w:tc>
      </w:tr>
      <w:tr w:rsidR="009D7E53" w14:paraId="1F75C7B4" w14:textId="77777777">
        <w:trPr>
          <w:trHeight w:val="2319"/>
        </w:trPr>
        <w:tc>
          <w:tcPr>
            <w:tcW w:w="10038" w:type="dxa"/>
            <w:gridSpan w:val="5"/>
          </w:tcPr>
          <w:p w14:paraId="4DB90598" w14:textId="6FFFE816" w:rsidR="009D7E53" w:rsidRDefault="009D7E53" w:rsidP="009D7E53">
            <w:r>
              <w:t xml:space="preserve">Student mentioned above has accepted to work in our company/organization in the department/ division </w:t>
            </w:r>
            <w:r w:rsidR="00B72C30" w:rsidRPr="00B72C30">
              <w:t>{{</w:t>
            </w:r>
            <w:proofErr w:type="spellStart"/>
            <w:r w:rsidR="00B72C30" w:rsidRPr="00B72C30">
              <w:t>TraineeDepartmentOrDivision</w:t>
            </w:r>
            <w:proofErr w:type="spellEnd"/>
            <w:r w:rsidR="00B72C30" w:rsidRPr="00B72C30">
              <w:t>}}</w:t>
            </w:r>
            <w:r>
              <w:t xml:space="preserve"> for </w:t>
            </w:r>
            <w:r w:rsidR="00B72C30">
              <w:rPr>
                <w:rFonts w:ascii="Consolas" w:hAnsi="Consolas"/>
                <w:sz w:val="18"/>
                <w:szCs w:val="18"/>
              </w:rPr>
              <w:t>{{</w:t>
            </w:r>
            <w:proofErr w:type="spellStart"/>
            <w:r w:rsidR="00B72C30">
              <w:rPr>
                <w:rFonts w:ascii="Consolas" w:hAnsi="Consolas"/>
                <w:sz w:val="18"/>
                <w:szCs w:val="18"/>
              </w:rPr>
              <w:t>NumberOfWorkingDays</w:t>
            </w:r>
            <w:proofErr w:type="spellEnd"/>
            <w:r w:rsidR="00B72C30">
              <w:rPr>
                <w:rFonts w:ascii="Consolas" w:hAnsi="Consolas"/>
                <w:sz w:val="18"/>
                <w:szCs w:val="18"/>
              </w:rPr>
              <w:t>}}</w:t>
            </w:r>
            <w:r>
              <w:t xml:space="preserve"> days tentative starting date</w:t>
            </w:r>
            <w:r w:rsidR="00B72C30">
              <w:t xml:space="preserve"> </w:t>
            </w:r>
            <w:r w:rsidR="00B72C30">
              <w:rPr>
                <w:rFonts w:ascii="Consolas" w:hAnsi="Consolas"/>
                <w:sz w:val="18"/>
                <w:szCs w:val="18"/>
              </w:rPr>
              <w:t>{{</w:t>
            </w:r>
            <w:proofErr w:type="spellStart"/>
            <w:r w:rsidR="00B72C30">
              <w:rPr>
                <w:rFonts w:ascii="Consolas" w:hAnsi="Consolas"/>
                <w:sz w:val="18"/>
                <w:szCs w:val="18"/>
              </w:rPr>
              <w:t>InternshipStartDate</w:t>
            </w:r>
            <w:proofErr w:type="spellEnd"/>
            <w:r w:rsidR="00B72C30">
              <w:rPr>
                <w:rFonts w:ascii="Consolas" w:hAnsi="Consolas"/>
                <w:sz w:val="18"/>
                <w:szCs w:val="18"/>
              </w:rPr>
              <w:t>}}</w:t>
            </w:r>
            <w:r>
              <w:t xml:space="preserve"> to end date </w:t>
            </w:r>
            <w:r w:rsidR="00B72C30">
              <w:rPr>
                <w:rFonts w:ascii="Consolas" w:hAnsi="Consolas"/>
                <w:sz w:val="18"/>
                <w:szCs w:val="18"/>
              </w:rPr>
              <w:t>{{</w:t>
            </w:r>
            <w:proofErr w:type="spellStart"/>
            <w:r w:rsidR="00B72C30">
              <w:rPr>
                <w:rFonts w:ascii="Consolas" w:hAnsi="Consolas"/>
                <w:sz w:val="18"/>
                <w:szCs w:val="18"/>
              </w:rPr>
              <w:t>InternshipEndDate</w:t>
            </w:r>
            <w:proofErr w:type="spellEnd"/>
            <w:r w:rsidR="00B72C30">
              <w:rPr>
                <w:rFonts w:ascii="Consolas" w:hAnsi="Consolas"/>
                <w:sz w:val="18"/>
                <w:szCs w:val="18"/>
              </w:rPr>
              <w:t>}}</w:t>
            </w:r>
            <w:r>
              <w:t xml:space="preserve"> as an engineering trainee.</w:t>
            </w:r>
          </w:p>
          <w:p w14:paraId="4E187B59" w14:textId="77777777" w:rsidR="009D7E53" w:rsidRDefault="009D7E53" w:rsidP="009D7E53"/>
          <w:p w14:paraId="1C40EB16" w14:textId="4BB1599B" w:rsidR="009D7E53" w:rsidRDefault="000B05EF" w:rsidP="009D7E53">
            <w:r>
              <w:t>Name</w:t>
            </w:r>
            <w:r w:rsidR="009D7E53">
              <w:t xml:space="preserve"> / Signature of:</w:t>
            </w:r>
          </w:p>
          <w:p w14:paraId="459F1503" w14:textId="77777777" w:rsidR="00D4528B" w:rsidRDefault="00D4528B" w:rsidP="009D7E53"/>
          <w:p w14:paraId="32104D0C" w14:textId="77777777" w:rsidR="009D7E53" w:rsidRDefault="009D7E53" w:rsidP="00D4528B">
            <w:pPr>
              <w:spacing w:line="440" w:lineRule="exact"/>
              <w:ind w:left="720"/>
              <w:rPr>
                <w:rFonts w:ascii="Consolas" w:hAnsi="Consolas"/>
                <w:sz w:val="18"/>
                <w:szCs w:val="18"/>
              </w:rPr>
            </w:pPr>
            <w:r>
              <w:t xml:space="preserve">1) </w:t>
            </w:r>
            <w:r w:rsidR="00D4528B">
              <w:t xml:space="preserve">Department/Division Manager    </w:t>
            </w:r>
            <w:proofErr w:type="gramStart"/>
            <w:r w:rsidR="00D4528B">
              <w:t xml:space="preserve">   </w:t>
            </w:r>
            <w:r w:rsidR="00D4528B" w:rsidRPr="00EA3E88">
              <w:rPr>
                <w:rFonts w:cs="Times New Roman"/>
                <w:sz w:val="20"/>
                <w:szCs w:val="20"/>
              </w:rPr>
              <w:t>{</w:t>
            </w:r>
            <w:proofErr w:type="gramEnd"/>
            <w:r w:rsidR="00D4528B" w:rsidRPr="00EA3E88">
              <w:rPr>
                <w:rFonts w:cs="Times New Roman"/>
                <w:sz w:val="20"/>
                <w:szCs w:val="20"/>
              </w:rPr>
              <w:t>{</w:t>
            </w:r>
            <w:proofErr w:type="spellStart"/>
            <w:r w:rsidR="00D4528B" w:rsidRPr="00EA3E88">
              <w:rPr>
                <w:rFonts w:cs="Times New Roman"/>
                <w:sz w:val="20"/>
                <w:szCs w:val="20"/>
              </w:rPr>
              <w:t>AcceptanceSignatoryDeptManagerLine</w:t>
            </w:r>
            <w:proofErr w:type="spellEnd"/>
            <w:r w:rsidR="00D4528B" w:rsidRPr="00EA3E88">
              <w:rPr>
                <w:rFonts w:cs="Times New Roman"/>
                <w:sz w:val="20"/>
                <w:szCs w:val="20"/>
              </w:rPr>
              <w:t>}}</w:t>
            </w:r>
          </w:p>
          <w:p w14:paraId="45170709" w14:textId="2242EE0E" w:rsidR="007A4A00" w:rsidRDefault="007A4A00" w:rsidP="007A4A00">
            <w:pPr>
              <w:spacing w:line="440" w:lineRule="exact"/>
            </w:pPr>
          </w:p>
        </w:tc>
      </w:tr>
      <w:tr w:rsidR="009D7E53" w14:paraId="7146905A" w14:textId="77777777">
        <w:trPr>
          <w:trHeight w:val="768"/>
        </w:trPr>
        <w:tc>
          <w:tcPr>
            <w:tcW w:w="10038" w:type="dxa"/>
            <w:gridSpan w:val="5"/>
          </w:tcPr>
          <w:p w14:paraId="697965E2" w14:textId="43BE4E32" w:rsidR="009D7E53" w:rsidRPr="000637EB" w:rsidRDefault="009D7E53" w:rsidP="009D7E53">
            <w:pPr>
              <w:rPr>
                <w:sz w:val="18"/>
                <w:szCs w:val="18"/>
              </w:rPr>
            </w:pPr>
          </w:p>
        </w:tc>
      </w:tr>
    </w:tbl>
    <w:p w14:paraId="3B1CB333" w14:textId="77777777" w:rsidR="00F658F7" w:rsidRDefault="00F658F7" w:rsidP="002807B5"/>
    <w:p w14:paraId="57137196" w14:textId="65278EB0" w:rsidR="00F658F7" w:rsidRPr="004F0961" w:rsidRDefault="00F658F7" w:rsidP="002807B5"/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7513"/>
      </w:tblGrid>
      <w:tr w:rsidR="00F658F7" w14:paraId="3C23768B" w14:textId="77777777" w:rsidTr="00265FFC">
        <w:trPr>
          <w:trHeight w:val="631"/>
        </w:trPr>
        <w:tc>
          <w:tcPr>
            <w:tcW w:w="9464" w:type="dxa"/>
            <w:gridSpan w:val="2"/>
            <w:tcBorders>
              <w:bottom w:val="dotted" w:sz="4" w:space="0" w:color="auto"/>
            </w:tcBorders>
            <w:vAlign w:val="bottom"/>
          </w:tcPr>
          <w:p w14:paraId="1FF95AF7" w14:textId="77777777" w:rsidR="00F658F7" w:rsidRPr="003044E5" w:rsidRDefault="009D1047" w:rsidP="00265FFC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MISSION STATEMENT:</w:t>
            </w:r>
          </w:p>
        </w:tc>
      </w:tr>
      <w:tr w:rsidR="007A4A00" w14:paraId="2ACE75BB" w14:textId="77777777" w:rsidTr="00265FFC">
        <w:trPr>
          <w:trHeight w:val="567"/>
        </w:trPr>
        <w:tc>
          <w:tcPr>
            <w:tcW w:w="195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378790E8" w14:textId="77777777" w:rsidR="007A4A00" w:rsidRPr="00C06452" w:rsidRDefault="007A4A00" w:rsidP="007A4A00">
            <w:pPr>
              <w:spacing w:line="360" w:lineRule="auto"/>
            </w:pPr>
            <w:r w:rsidRPr="00C06452">
              <w:t>Student Number</w:t>
            </w:r>
          </w:p>
        </w:tc>
        <w:tc>
          <w:tcPr>
            <w:tcW w:w="7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bottom"/>
          </w:tcPr>
          <w:p w14:paraId="66CEE906" w14:textId="18DB3CA3" w:rsidR="007A4A00" w:rsidRPr="00C06452" w:rsidRDefault="007A4A00" w:rsidP="007A4A00">
            <w:pPr>
              <w:tabs>
                <w:tab w:val="left" w:leader="dot" w:pos="1894"/>
              </w:tabs>
              <w:spacing w:line="360" w:lineRule="auto"/>
            </w:pPr>
            <w:r w:rsidRPr="00AF6CDC">
              <w:t>{{</w:t>
            </w:r>
            <w:proofErr w:type="spellStart"/>
            <w:r w:rsidRPr="00AF6CDC">
              <w:t>StudentId</w:t>
            </w:r>
            <w:proofErr w:type="spellEnd"/>
            <w:r w:rsidRPr="00AF6CDC">
              <w:t>}}</w:t>
            </w:r>
          </w:p>
        </w:tc>
      </w:tr>
      <w:tr w:rsidR="007A4A00" w14:paraId="49B9F9EA" w14:textId="77777777" w:rsidTr="00265FFC">
        <w:trPr>
          <w:trHeight w:val="567"/>
        </w:trPr>
        <w:tc>
          <w:tcPr>
            <w:tcW w:w="195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4D8745A6" w14:textId="77777777" w:rsidR="007A4A00" w:rsidRPr="00C06452" w:rsidRDefault="007A4A00" w:rsidP="007A4A00">
            <w:pPr>
              <w:spacing w:line="360" w:lineRule="auto"/>
            </w:pPr>
            <w:r w:rsidRPr="00C06452">
              <w:t>Full Name</w:t>
            </w:r>
          </w:p>
        </w:tc>
        <w:tc>
          <w:tcPr>
            <w:tcW w:w="7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bottom"/>
          </w:tcPr>
          <w:p w14:paraId="5987CC6B" w14:textId="4890FCB1" w:rsidR="007A4A00" w:rsidRPr="00C06452" w:rsidRDefault="007A4A00" w:rsidP="007A4A00">
            <w:pPr>
              <w:tabs>
                <w:tab w:val="left" w:leader="dot" w:pos="1894"/>
              </w:tabs>
              <w:spacing w:line="360" w:lineRule="auto"/>
            </w:pPr>
            <w:r w:rsidRPr="00AF6CDC">
              <w:t>{{</w:t>
            </w:r>
            <w:proofErr w:type="spellStart"/>
            <w:r w:rsidRPr="00AF6CDC">
              <w:t>StudentName</w:t>
            </w:r>
            <w:proofErr w:type="spellEnd"/>
            <w:r w:rsidRPr="00AF6CDC">
              <w:t>}}</w:t>
            </w:r>
          </w:p>
        </w:tc>
      </w:tr>
      <w:tr w:rsidR="007A4A00" w14:paraId="68F5CACF" w14:textId="77777777" w:rsidTr="00265FFC">
        <w:trPr>
          <w:trHeight w:val="612"/>
        </w:trPr>
        <w:tc>
          <w:tcPr>
            <w:tcW w:w="9464" w:type="dxa"/>
            <w:gridSpan w:val="2"/>
            <w:tcBorders>
              <w:top w:val="dotted" w:sz="4" w:space="0" w:color="auto"/>
            </w:tcBorders>
            <w:vAlign w:val="center"/>
          </w:tcPr>
          <w:p w14:paraId="10196EC6" w14:textId="006A000A" w:rsidR="007A4A00" w:rsidRPr="007A4A00" w:rsidRDefault="007A4A00" w:rsidP="007A4A00">
            <w:pPr>
              <w:spacing w:line="360" w:lineRule="auto"/>
            </w:pPr>
            <w:r w:rsidRPr="009D1047">
              <w:rPr>
                <w:b/>
              </w:rPr>
              <w:t>State the</w:t>
            </w:r>
            <w:r>
              <w:rPr>
                <w:b/>
              </w:rPr>
              <w:t xml:space="preserve"> </w:t>
            </w:r>
            <w:r w:rsidRPr="009D1047">
              <w:rPr>
                <w:b/>
              </w:rPr>
              <w:t xml:space="preserve">accompanying </w:t>
            </w:r>
            <w:r>
              <w:rPr>
                <w:b/>
              </w:rPr>
              <w:t xml:space="preserve">duties, </w:t>
            </w:r>
            <w:r w:rsidRPr="009D1047">
              <w:rPr>
                <w:b/>
              </w:rPr>
              <w:t>responsibilities and roles that are assigned to you by the company as an engineering trainee</w:t>
            </w:r>
            <w:r>
              <w:t xml:space="preserve"> (~ 200 -500 words)</w:t>
            </w:r>
          </w:p>
          <w:p w14:paraId="3ABB5841" w14:textId="1630BC83" w:rsidR="007A4A00" w:rsidRPr="00EA3E88" w:rsidRDefault="007A4A00" w:rsidP="007A4A00">
            <w:pPr>
              <w:spacing w:line="360" w:lineRule="auto"/>
              <w:rPr>
                <w:rFonts w:cs="Times New Roman"/>
                <w:sz w:val="20"/>
                <w:szCs w:val="20"/>
                <w:u w:val="single"/>
              </w:rPr>
            </w:pPr>
            <w:r w:rsidRPr="00EA3E88">
              <w:rPr>
                <w:rFonts w:cs="Times New Roman"/>
                <w:sz w:val="20"/>
                <w:szCs w:val="20"/>
              </w:rPr>
              <w:t>{{</w:t>
            </w:r>
            <w:proofErr w:type="spellStart"/>
            <w:r w:rsidRPr="00EA3E88">
              <w:rPr>
                <w:rFonts w:cs="Times New Roman"/>
                <w:sz w:val="20"/>
                <w:szCs w:val="20"/>
              </w:rPr>
              <w:t>TraineeJobOwnWords</w:t>
            </w:r>
            <w:proofErr w:type="spellEnd"/>
            <w:r w:rsidRPr="00EA3E88">
              <w:rPr>
                <w:rFonts w:cs="Times New Roman"/>
                <w:sz w:val="20"/>
                <w:szCs w:val="20"/>
              </w:rPr>
              <w:t>}}</w:t>
            </w:r>
          </w:p>
          <w:p w14:paraId="4035838A" w14:textId="77777777" w:rsidR="007A4A00" w:rsidRDefault="007A4A00" w:rsidP="007A4A00">
            <w:pPr>
              <w:spacing w:line="360" w:lineRule="auto"/>
              <w:rPr>
                <w:u w:val="single"/>
              </w:rPr>
            </w:pPr>
          </w:p>
          <w:p w14:paraId="60041B60" w14:textId="77777777" w:rsidR="007A4A00" w:rsidRDefault="007A4A00" w:rsidP="007A4A00">
            <w:pPr>
              <w:spacing w:line="360" w:lineRule="auto"/>
              <w:rPr>
                <w:u w:val="single"/>
              </w:rPr>
            </w:pPr>
          </w:p>
          <w:p w14:paraId="189B0E57" w14:textId="77777777" w:rsidR="007A4A00" w:rsidRDefault="007A4A00" w:rsidP="007A4A00">
            <w:pPr>
              <w:spacing w:line="360" w:lineRule="auto"/>
              <w:rPr>
                <w:u w:val="single"/>
              </w:rPr>
            </w:pPr>
          </w:p>
          <w:p w14:paraId="0F81D8A1" w14:textId="77777777" w:rsidR="007A4A00" w:rsidRDefault="007A4A00" w:rsidP="007A4A00">
            <w:pPr>
              <w:spacing w:line="360" w:lineRule="auto"/>
              <w:rPr>
                <w:u w:val="single"/>
              </w:rPr>
            </w:pPr>
          </w:p>
          <w:p w14:paraId="036054BC" w14:textId="77777777" w:rsidR="007A4A00" w:rsidRDefault="007A4A00" w:rsidP="007A4A00">
            <w:pPr>
              <w:spacing w:line="360" w:lineRule="auto"/>
              <w:rPr>
                <w:u w:val="single"/>
              </w:rPr>
            </w:pPr>
          </w:p>
          <w:p w14:paraId="219F6546" w14:textId="77777777" w:rsidR="007A4A00" w:rsidRDefault="007A4A00" w:rsidP="007A4A00">
            <w:pPr>
              <w:spacing w:line="360" w:lineRule="auto"/>
              <w:rPr>
                <w:u w:val="single"/>
              </w:rPr>
            </w:pPr>
          </w:p>
          <w:p w14:paraId="7AFCF203" w14:textId="77777777" w:rsidR="007A4A00" w:rsidRDefault="007A4A00" w:rsidP="007A4A00">
            <w:pPr>
              <w:spacing w:line="360" w:lineRule="auto"/>
              <w:rPr>
                <w:u w:val="single"/>
              </w:rPr>
            </w:pPr>
          </w:p>
          <w:p w14:paraId="54DD5726" w14:textId="77777777" w:rsidR="007A4A00" w:rsidRDefault="007A4A00" w:rsidP="007A4A00">
            <w:pPr>
              <w:spacing w:line="360" w:lineRule="auto"/>
              <w:rPr>
                <w:u w:val="single"/>
              </w:rPr>
            </w:pPr>
          </w:p>
          <w:p w14:paraId="4A652299" w14:textId="77777777" w:rsidR="007A4A00" w:rsidRDefault="007A4A00" w:rsidP="007A4A00">
            <w:pPr>
              <w:spacing w:line="360" w:lineRule="auto"/>
              <w:rPr>
                <w:u w:val="single"/>
              </w:rPr>
            </w:pPr>
          </w:p>
          <w:p w14:paraId="24ED2099" w14:textId="77777777" w:rsidR="007A4A00" w:rsidRDefault="007A4A00" w:rsidP="007A4A00">
            <w:pPr>
              <w:spacing w:line="360" w:lineRule="auto"/>
              <w:rPr>
                <w:u w:val="single"/>
              </w:rPr>
            </w:pPr>
          </w:p>
          <w:p w14:paraId="38085F54" w14:textId="77777777" w:rsidR="007A4A00" w:rsidRDefault="007A4A00" w:rsidP="007A4A00">
            <w:pPr>
              <w:spacing w:line="360" w:lineRule="auto"/>
              <w:rPr>
                <w:u w:val="single"/>
              </w:rPr>
            </w:pPr>
          </w:p>
          <w:p w14:paraId="343DF9E0" w14:textId="77777777" w:rsidR="007A4A00" w:rsidRDefault="007A4A00" w:rsidP="007A4A00">
            <w:pPr>
              <w:spacing w:line="360" w:lineRule="auto"/>
              <w:rPr>
                <w:u w:val="single"/>
              </w:rPr>
            </w:pPr>
          </w:p>
          <w:p w14:paraId="48A7D07B" w14:textId="77777777" w:rsidR="007A4A00" w:rsidRPr="003044E5" w:rsidRDefault="007A4A00" w:rsidP="007A4A00">
            <w:pPr>
              <w:spacing w:line="360" w:lineRule="auto"/>
              <w:rPr>
                <w:b/>
              </w:rPr>
            </w:pPr>
          </w:p>
        </w:tc>
      </w:tr>
      <w:tr w:rsidR="007A4A00" w14:paraId="1EA21FDD" w14:textId="77777777" w:rsidTr="00265FFC">
        <w:tc>
          <w:tcPr>
            <w:tcW w:w="9464" w:type="dxa"/>
            <w:gridSpan w:val="2"/>
          </w:tcPr>
          <w:p w14:paraId="38725605" w14:textId="77777777" w:rsidR="007A4A00" w:rsidRPr="00CF3EFA" w:rsidRDefault="007A4A00" w:rsidP="007A4A00">
            <w:pPr>
              <w:jc w:val="both"/>
            </w:pPr>
            <w:r>
              <w:t xml:space="preserve">Date                            Student’s Signature                           </w:t>
            </w:r>
          </w:p>
          <w:p w14:paraId="155ACA19" w14:textId="77777777" w:rsidR="007A4A00" w:rsidRPr="00C92CB2" w:rsidRDefault="007A4A00" w:rsidP="007A4A00">
            <w:pPr>
              <w:rPr>
                <w:sz w:val="20"/>
                <w:szCs w:val="20"/>
              </w:rPr>
            </w:pPr>
          </w:p>
          <w:p w14:paraId="5707D11C" w14:textId="0777D0A3" w:rsidR="007A4A00" w:rsidRDefault="00FD4786" w:rsidP="007A4A00">
            <w:r w:rsidRPr="00EA3E88">
              <w:rPr>
                <w:rFonts w:cs="Times New Roman"/>
                <w:b/>
                <w:bCs/>
                <w:sz w:val="20"/>
                <w:szCs w:val="20"/>
              </w:rPr>
              <w:t>{{</w:t>
            </w:r>
            <w:proofErr w:type="spellStart"/>
            <w:r w:rsidRPr="00EA3E88">
              <w:rPr>
                <w:rFonts w:cs="Times New Roman"/>
                <w:b/>
                <w:bCs/>
                <w:sz w:val="20"/>
                <w:szCs w:val="20"/>
              </w:rPr>
              <w:t>StudentSignatureDateSlash</w:t>
            </w:r>
            <w:proofErr w:type="spellEnd"/>
            <w:proofErr w:type="gramStart"/>
            <w:r w:rsidRPr="00EA3E88">
              <w:rPr>
                <w:rFonts w:cs="Times New Roman"/>
                <w:b/>
                <w:bCs/>
                <w:sz w:val="20"/>
                <w:szCs w:val="20"/>
              </w:rPr>
              <w:t>}}</w:t>
            </w:r>
            <w:r w:rsidR="007A4A00" w:rsidRPr="00EA3E88">
              <w:rPr>
                <w:rFonts w:cs="Times New Roman"/>
                <w:sz w:val="20"/>
                <w:szCs w:val="20"/>
              </w:rPr>
              <w:t xml:space="preserve">   </w:t>
            </w:r>
            <w:proofErr w:type="gramEnd"/>
            <w:r w:rsidR="007A4A00" w:rsidRPr="00EA3E88">
              <w:rPr>
                <w:rFonts w:cs="Times New Roman"/>
                <w:sz w:val="20"/>
                <w:szCs w:val="20"/>
              </w:rPr>
              <w:t xml:space="preserve">      </w:t>
            </w:r>
            <w:r w:rsidR="007A4A00" w:rsidRPr="00EA3E88">
              <w:rPr>
                <w:rFonts w:cs="Times New Roman"/>
                <w:b/>
                <w:bCs/>
                <w:sz w:val="20"/>
                <w:szCs w:val="20"/>
              </w:rPr>
              <w:t>{{</w:t>
            </w:r>
            <w:proofErr w:type="spellStart"/>
            <w:r w:rsidR="007A4A00" w:rsidRPr="00EA3E88">
              <w:rPr>
                <w:rFonts w:cs="Times New Roman"/>
                <w:b/>
                <w:bCs/>
                <w:sz w:val="20"/>
                <w:szCs w:val="20"/>
              </w:rPr>
              <w:t>StudentName</w:t>
            </w:r>
            <w:proofErr w:type="spellEnd"/>
            <w:r w:rsidR="007A4A00">
              <w:rPr>
                <w:rFonts w:ascii="Consolas" w:hAnsi="Consolas"/>
                <w:b/>
                <w:bCs/>
                <w:sz w:val="18"/>
                <w:szCs w:val="18"/>
              </w:rPr>
              <w:t xml:space="preserve">}} </w:t>
            </w:r>
            <w:r w:rsidR="007A4A00">
              <w:t xml:space="preserve">        </w:t>
            </w:r>
          </w:p>
          <w:p w14:paraId="61EE0991" w14:textId="77777777" w:rsidR="007A4A00" w:rsidRDefault="007A4A00" w:rsidP="007A4A00"/>
          <w:p w14:paraId="03F1FD2F" w14:textId="77777777" w:rsidR="007A4A00" w:rsidRDefault="007A4A00" w:rsidP="007A4A00"/>
          <w:p w14:paraId="758AB110" w14:textId="6B3C4C91" w:rsidR="007A4A00" w:rsidRPr="00CF3EFA" w:rsidRDefault="007A4A00" w:rsidP="007A4A00">
            <w:pPr>
              <w:jc w:val="both"/>
            </w:pPr>
            <w:r>
              <w:t xml:space="preserve">Date                            Trainees Supervisor Signature                           </w:t>
            </w:r>
          </w:p>
          <w:p w14:paraId="64B7AD78" w14:textId="77777777" w:rsidR="007A4A00" w:rsidRPr="00C92CB2" w:rsidRDefault="007A4A00" w:rsidP="007A4A00">
            <w:pPr>
              <w:rPr>
                <w:sz w:val="20"/>
                <w:szCs w:val="20"/>
              </w:rPr>
            </w:pPr>
          </w:p>
          <w:p w14:paraId="7586BBC4" w14:textId="3B0D42BD" w:rsidR="007A4A00" w:rsidRPr="00EA3E88" w:rsidRDefault="00FD4786" w:rsidP="007A4A00">
            <w:pPr>
              <w:rPr>
                <w:rFonts w:cs="Times New Roman"/>
                <w:sz w:val="20"/>
                <w:szCs w:val="20"/>
              </w:rPr>
            </w:pPr>
            <w:r w:rsidRPr="00EA3E88">
              <w:rPr>
                <w:rFonts w:cs="Times New Roman"/>
                <w:b/>
                <w:bCs/>
                <w:sz w:val="20"/>
                <w:szCs w:val="20"/>
              </w:rPr>
              <w:t>{{</w:t>
            </w:r>
            <w:proofErr w:type="spellStart"/>
            <w:r w:rsidRPr="00EA3E88">
              <w:rPr>
                <w:rFonts w:cs="Times New Roman"/>
                <w:b/>
                <w:bCs/>
                <w:sz w:val="20"/>
                <w:szCs w:val="20"/>
              </w:rPr>
              <w:t>TraineeSupervisorSignatureDateSlash</w:t>
            </w:r>
            <w:proofErr w:type="spellEnd"/>
            <w:proofErr w:type="gramStart"/>
            <w:r w:rsidRPr="00EA3E88">
              <w:rPr>
                <w:rFonts w:cs="Times New Roman"/>
                <w:b/>
                <w:bCs/>
                <w:sz w:val="20"/>
                <w:szCs w:val="20"/>
              </w:rPr>
              <w:t>}}</w:t>
            </w:r>
            <w:r w:rsidR="007A4A00" w:rsidRPr="00EA3E88">
              <w:rPr>
                <w:rFonts w:cs="Times New Roman"/>
                <w:sz w:val="20"/>
                <w:szCs w:val="20"/>
              </w:rPr>
              <w:t xml:space="preserve">   </w:t>
            </w:r>
            <w:proofErr w:type="gramEnd"/>
            <w:r w:rsidR="007A4A00" w:rsidRPr="00EA3E88">
              <w:rPr>
                <w:rFonts w:cs="Times New Roman"/>
                <w:sz w:val="20"/>
                <w:szCs w:val="20"/>
              </w:rPr>
              <w:t xml:space="preserve">      {{</w:t>
            </w:r>
            <w:proofErr w:type="spellStart"/>
            <w:r w:rsidR="007A4A00" w:rsidRPr="00EA3E88">
              <w:rPr>
                <w:rFonts w:cs="Times New Roman"/>
                <w:sz w:val="20"/>
                <w:szCs w:val="20"/>
              </w:rPr>
              <w:t>SupervisorName</w:t>
            </w:r>
            <w:proofErr w:type="spellEnd"/>
            <w:r w:rsidR="007A4A00" w:rsidRPr="00EA3E88">
              <w:rPr>
                <w:rFonts w:cs="Times New Roman"/>
                <w:sz w:val="20"/>
                <w:szCs w:val="20"/>
              </w:rPr>
              <w:t>}}</w:t>
            </w:r>
          </w:p>
          <w:p w14:paraId="4CDE52FA" w14:textId="77777777" w:rsidR="007A4A00" w:rsidRDefault="007A4A00" w:rsidP="007A4A00"/>
          <w:p w14:paraId="08221591" w14:textId="77777777" w:rsidR="007A4A00" w:rsidRDefault="007A4A00" w:rsidP="007A4A00"/>
        </w:tc>
      </w:tr>
    </w:tbl>
    <w:p w14:paraId="4CAD2000" w14:textId="77777777" w:rsidR="004F0961" w:rsidRPr="004F0961" w:rsidRDefault="004F0961" w:rsidP="002807B5"/>
    <w:sectPr w:rsidR="004F0961" w:rsidRPr="004F0961" w:rsidSect="00436E5C">
      <w:headerReference w:type="default" r:id="rId7"/>
      <w:footerReference w:type="even" r:id="rId8"/>
      <w:footerReference w:type="default" r:id="rId9"/>
      <w:pgSz w:w="12240" w:h="15840"/>
      <w:pgMar w:top="1111" w:right="1800" w:bottom="1440" w:left="1800" w:header="454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6CA38" w14:textId="77777777" w:rsidR="00793500" w:rsidRDefault="00793500">
      <w:r>
        <w:separator/>
      </w:r>
    </w:p>
  </w:endnote>
  <w:endnote w:type="continuationSeparator" w:id="0">
    <w:p w14:paraId="05E8FDBA" w14:textId="77777777" w:rsidR="00793500" w:rsidRDefault="00793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DFEF8" w14:textId="77777777" w:rsidR="00273D0B" w:rsidRDefault="00273D0B" w:rsidP="00EC5E92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7F6B60B5" w14:textId="77777777" w:rsidR="00273D0B" w:rsidRDefault="00273D0B" w:rsidP="00C52DD7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5CB70" w14:textId="77777777" w:rsidR="00273D0B" w:rsidRDefault="00273D0B" w:rsidP="00EC5E92">
    <w:pPr>
      <w:pStyle w:val="AltBilgi"/>
      <w:framePr w:wrap="around" w:vAnchor="text" w:hAnchor="margin" w:xAlign="right" w:y="1"/>
      <w:rPr>
        <w:rStyle w:val="SayfaNumaras"/>
      </w:rPr>
    </w:pPr>
  </w:p>
  <w:p w14:paraId="33AA62A7" w14:textId="77777777" w:rsidR="00273D0B" w:rsidRPr="004C45DA" w:rsidRDefault="00273D0B" w:rsidP="00273D0B">
    <w:pPr>
      <w:pStyle w:val="AltBilgi"/>
      <w:pBdr>
        <w:top w:val="single" w:sz="4" w:space="1" w:color="auto"/>
      </w:pBdr>
      <w:ind w:left="180" w:right="360" w:hanging="180"/>
      <w:rPr>
        <w:rFonts w:ascii="Arial" w:hAnsi="Arial" w:cs="Arial"/>
        <w:sz w:val="16"/>
        <w:szCs w:val="16"/>
      </w:rPr>
    </w:pPr>
    <w:r w:rsidRPr="004C45DA">
      <w:rPr>
        <w:rFonts w:ascii="Arial" w:hAnsi="Arial" w:cs="Arial"/>
        <w:sz w:val="16"/>
        <w:szCs w:val="16"/>
      </w:rPr>
      <w:t xml:space="preserve">Address: </w:t>
    </w:r>
    <w:proofErr w:type="spellStart"/>
    <w:smartTag w:uri="urn:schemas-microsoft-com:office:smarttags" w:element="place">
      <w:smartTag w:uri="urn:schemas-microsoft-com:office:smarttags" w:element="City">
        <w:r w:rsidRPr="004C45DA">
          <w:rPr>
            <w:rFonts w:ascii="Arial" w:hAnsi="Arial" w:cs="Arial"/>
            <w:sz w:val="16"/>
            <w:szCs w:val="16"/>
          </w:rPr>
          <w:t>Haspolat</w:t>
        </w:r>
        <w:proofErr w:type="spellEnd"/>
        <w:r w:rsidRPr="004C45DA">
          <w:rPr>
            <w:rFonts w:ascii="Arial" w:hAnsi="Arial" w:cs="Arial"/>
            <w:sz w:val="16"/>
            <w:szCs w:val="16"/>
          </w:rPr>
          <w:t xml:space="preserve"> </w:t>
        </w:r>
        <w:proofErr w:type="spellStart"/>
        <w:r w:rsidRPr="004C45DA">
          <w:rPr>
            <w:rFonts w:ascii="Arial" w:hAnsi="Arial" w:cs="Arial"/>
            <w:sz w:val="16"/>
            <w:szCs w:val="16"/>
          </w:rPr>
          <w:t>Lefkoşa</w:t>
        </w:r>
      </w:smartTag>
      <w:proofErr w:type="spellEnd"/>
      <w:r w:rsidRPr="004C45DA">
        <w:rPr>
          <w:rFonts w:ascii="Arial" w:hAnsi="Arial" w:cs="Arial"/>
          <w:sz w:val="16"/>
          <w:szCs w:val="16"/>
        </w:rPr>
        <w:t xml:space="preserve">, </w:t>
      </w:r>
      <w:smartTag w:uri="urn:schemas-microsoft-com:office:smarttags" w:element="State">
        <w:r w:rsidRPr="004C45DA">
          <w:rPr>
            <w:rFonts w:ascii="Arial" w:hAnsi="Arial" w:cs="Arial"/>
            <w:sz w:val="16"/>
            <w:szCs w:val="16"/>
          </w:rPr>
          <w:t>North</w:t>
        </w:r>
      </w:smartTag>
      <w:r w:rsidRPr="004C45DA">
        <w:rPr>
          <w:rFonts w:ascii="Arial" w:hAnsi="Arial" w:cs="Arial"/>
          <w:sz w:val="16"/>
          <w:szCs w:val="16"/>
        </w:rPr>
        <w:t xml:space="preserve"> </w:t>
      </w:r>
      <w:smartTag w:uri="urn:schemas-microsoft-com:office:smarttags" w:element="country-region">
        <w:r w:rsidRPr="004C45DA">
          <w:rPr>
            <w:rFonts w:ascii="Arial" w:hAnsi="Arial" w:cs="Arial"/>
            <w:sz w:val="16"/>
            <w:szCs w:val="16"/>
          </w:rPr>
          <w:t>Cyprus</w:t>
        </w:r>
      </w:smartTag>
    </w:smartTag>
    <w:r w:rsidRPr="004C45DA">
      <w:rPr>
        <w:rFonts w:ascii="Arial" w:hAnsi="Arial" w:cs="Arial"/>
        <w:sz w:val="16"/>
        <w:szCs w:val="16"/>
      </w:rPr>
      <w:t xml:space="preserve">, </w:t>
    </w:r>
    <w:smartTag w:uri="urn:schemas-microsoft-com:office:smarttags" w:element="place">
      <w:smartTag w:uri="urn:schemas-microsoft-com:office:smarttags" w:element="City">
        <w:r w:rsidRPr="004C45DA">
          <w:rPr>
            <w:rFonts w:ascii="Arial" w:hAnsi="Arial" w:cs="Arial"/>
            <w:sz w:val="16"/>
            <w:szCs w:val="16"/>
          </w:rPr>
          <w:t>Mersin</w:t>
        </w:r>
      </w:smartTag>
    </w:smartTag>
    <w:r w:rsidRPr="004C45DA">
      <w:rPr>
        <w:rFonts w:ascii="Arial" w:hAnsi="Arial" w:cs="Arial"/>
        <w:sz w:val="16"/>
        <w:szCs w:val="16"/>
      </w:rPr>
      <w:t xml:space="preserve"> 10 </w:t>
    </w:r>
    <w:smartTag w:uri="urn:schemas-microsoft-com:office:smarttags" w:element="place">
      <w:smartTag w:uri="urn:schemas-microsoft-com:office:smarttags" w:element="country-region">
        <w:r w:rsidRPr="004C45DA">
          <w:rPr>
            <w:rFonts w:ascii="Arial" w:hAnsi="Arial" w:cs="Arial"/>
            <w:sz w:val="16"/>
            <w:szCs w:val="16"/>
          </w:rPr>
          <w:t>Turkey</w:t>
        </w:r>
      </w:smartTag>
    </w:smartTag>
  </w:p>
  <w:p w14:paraId="2A9767C7" w14:textId="77777777" w:rsidR="00273D0B" w:rsidRPr="004C45DA" w:rsidRDefault="00273D0B" w:rsidP="00341AD4">
    <w:pPr>
      <w:pStyle w:val="AltBilgi"/>
      <w:pBdr>
        <w:top w:val="single" w:sz="4" w:space="1" w:color="auto"/>
      </w:pBdr>
      <w:ind w:right="360"/>
      <w:rPr>
        <w:rFonts w:ascii="Arial" w:hAnsi="Arial" w:cs="Arial"/>
        <w:sz w:val="16"/>
        <w:szCs w:val="16"/>
      </w:rPr>
    </w:pPr>
    <w:r w:rsidRPr="004C45DA">
      <w:rPr>
        <w:rFonts w:ascii="Arial" w:hAnsi="Arial" w:cs="Arial"/>
        <w:sz w:val="16"/>
        <w:szCs w:val="16"/>
      </w:rPr>
      <w:t>Tel: +90(392)671 11 11 (2401)</w:t>
    </w:r>
    <w:r w:rsidR="00310A18">
      <w:rPr>
        <w:rFonts w:ascii="Arial" w:hAnsi="Arial" w:cs="Arial"/>
        <w:sz w:val="16"/>
        <w:szCs w:val="16"/>
      </w:rPr>
      <w:t xml:space="preserve">         Fax: +90(392)671 11 42</w:t>
    </w:r>
  </w:p>
  <w:p w14:paraId="0D74FF3C" w14:textId="77777777" w:rsidR="00273D0B" w:rsidRPr="004C45DA" w:rsidRDefault="00273D0B" w:rsidP="00341AD4">
    <w:pPr>
      <w:pStyle w:val="AltBilgi"/>
      <w:pBdr>
        <w:top w:val="single" w:sz="4" w:space="1" w:color="auto"/>
      </w:pBdr>
      <w:ind w:right="360"/>
      <w:rPr>
        <w:rFonts w:ascii="Arial" w:hAnsi="Arial" w:cs="Arial"/>
        <w:sz w:val="16"/>
        <w:szCs w:val="16"/>
      </w:rPr>
    </w:pPr>
    <w:proofErr w:type="spellStart"/>
    <w:proofErr w:type="gramStart"/>
    <w:r w:rsidRPr="004C45DA">
      <w:rPr>
        <w:rFonts w:ascii="Arial" w:hAnsi="Arial" w:cs="Arial"/>
        <w:sz w:val="16"/>
        <w:szCs w:val="16"/>
      </w:rPr>
      <w:t>Web:http</w:t>
    </w:r>
    <w:proofErr w:type="spellEnd"/>
    <w:r w:rsidRPr="004C45DA">
      <w:rPr>
        <w:rFonts w:ascii="Arial" w:hAnsi="Arial" w:cs="Arial"/>
        <w:sz w:val="16"/>
        <w:szCs w:val="16"/>
      </w:rPr>
      <w:t>://www.ciu.edu.tr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6637C" w14:textId="77777777" w:rsidR="00793500" w:rsidRDefault="00793500">
      <w:r>
        <w:separator/>
      </w:r>
    </w:p>
  </w:footnote>
  <w:footnote w:type="continuationSeparator" w:id="0">
    <w:p w14:paraId="1EA8DC69" w14:textId="77777777" w:rsidR="00793500" w:rsidRDefault="00793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56" w:type="dxa"/>
      <w:tblLook w:val="01E0" w:firstRow="1" w:lastRow="1" w:firstColumn="1" w:lastColumn="1" w:noHBand="0" w:noVBand="0"/>
    </w:tblPr>
    <w:tblGrid>
      <w:gridCol w:w="1566"/>
      <w:gridCol w:w="7290"/>
    </w:tblGrid>
    <w:tr w:rsidR="003B1E30" w:rsidRPr="00267D8F" w14:paraId="67859D62" w14:textId="77777777" w:rsidTr="00EF0B26">
      <w:tc>
        <w:tcPr>
          <w:tcW w:w="828" w:type="dxa"/>
        </w:tcPr>
        <w:p w14:paraId="6394C024" w14:textId="77777777" w:rsidR="003B1E30" w:rsidRDefault="009D1047" w:rsidP="003B1E30">
          <w:pPr>
            <w:pStyle w:val="stBilgi"/>
          </w:pPr>
          <w:r>
            <w:rPr>
              <w:noProof/>
              <w:lang w:bidi="ar-SA"/>
            </w:rPr>
            <w:drawing>
              <wp:inline distT="0" distB="0" distL="0" distR="0" wp14:anchorId="20774E95" wp14:editId="1C0E80C0">
                <wp:extent cx="857250" cy="857250"/>
                <wp:effectExtent l="0" t="0" r="0" b="0"/>
                <wp:docPr id="1" name="Picture 1" descr="Zwv6Lp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Zwv6Lp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28" w:type="dxa"/>
        </w:tcPr>
        <w:p w14:paraId="5C9C1638" w14:textId="77777777" w:rsidR="003B1E30" w:rsidRPr="00AB4D0B" w:rsidRDefault="003B1E30" w:rsidP="003B1E30">
          <w:pPr>
            <w:pStyle w:val="stBilgi"/>
            <w:jc w:val="center"/>
            <w:rPr>
              <w:b/>
              <w:sz w:val="6"/>
              <w:szCs w:val="6"/>
            </w:rPr>
          </w:pPr>
        </w:p>
        <w:p w14:paraId="6B0D46D2" w14:textId="77777777" w:rsidR="003B1E30" w:rsidRPr="00AB4D0B" w:rsidRDefault="003B1E30" w:rsidP="003B1E30">
          <w:pPr>
            <w:pStyle w:val="stBilgi"/>
            <w:jc w:val="center"/>
            <w:rPr>
              <w:b/>
              <w:sz w:val="36"/>
              <w:szCs w:val="36"/>
            </w:rPr>
          </w:pPr>
          <w:r w:rsidRPr="00AB4D0B">
            <w:rPr>
              <w:b/>
              <w:sz w:val="36"/>
              <w:szCs w:val="36"/>
            </w:rPr>
            <w:t>Cyprus International University</w:t>
          </w:r>
        </w:p>
        <w:p w14:paraId="7762D661" w14:textId="77777777" w:rsidR="003B1E30" w:rsidRDefault="003B1E30" w:rsidP="003B1E30">
          <w:pPr>
            <w:pStyle w:val="stBilgi"/>
            <w:jc w:val="center"/>
            <w:rPr>
              <w:sz w:val="32"/>
              <w:szCs w:val="32"/>
            </w:rPr>
          </w:pPr>
          <w:r w:rsidRPr="00AB4D0B">
            <w:rPr>
              <w:b/>
              <w:sz w:val="32"/>
              <w:szCs w:val="32"/>
            </w:rPr>
            <w:t>Faculty of Engineering</w:t>
          </w:r>
        </w:p>
        <w:p w14:paraId="25C73D41" w14:textId="570DF875" w:rsidR="003B1E30" w:rsidRPr="003B1E30" w:rsidRDefault="00032289" w:rsidP="003B1E30">
          <w:pPr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Software</w:t>
          </w:r>
          <w:r w:rsidR="003B1E30" w:rsidRPr="00083C20">
            <w:rPr>
              <w:b/>
              <w:sz w:val="32"/>
              <w:szCs w:val="32"/>
            </w:rPr>
            <w:t xml:space="preserve"> Engineering</w:t>
          </w:r>
        </w:p>
      </w:tc>
    </w:tr>
  </w:tbl>
  <w:p w14:paraId="0BF3B057" w14:textId="77777777" w:rsidR="00273D0B" w:rsidRDefault="00273D0B" w:rsidP="009D7E5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86CC4"/>
    <w:multiLevelType w:val="hybridMultilevel"/>
    <w:tmpl w:val="D12C3198"/>
    <w:lvl w:ilvl="0" w:tplc="041F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AC21C4"/>
    <w:multiLevelType w:val="hybridMultilevel"/>
    <w:tmpl w:val="3CF85E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E534AA"/>
    <w:multiLevelType w:val="hybridMultilevel"/>
    <w:tmpl w:val="45BE1764"/>
    <w:lvl w:ilvl="0" w:tplc="0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6F857E15"/>
    <w:multiLevelType w:val="hybridMultilevel"/>
    <w:tmpl w:val="9B4C4A20"/>
    <w:lvl w:ilvl="0" w:tplc="041F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23292221">
    <w:abstractNumId w:val="3"/>
  </w:num>
  <w:num w:numId="2" w16cid:durableId="1737244992">
    <w:abstractNumId w:val="2"/>
  </w:num>
  <w:num w:numId="3" w16cid:durableId="1977762759">
    <w:abstractNumId w:val="0"/>
  </w:num>
  <w:num w:numId="4" w16cid:durableId="1883127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961"/>
    <w:rsid w:val="00032289"/>
    <w:rsid w:val="000637EB"/>
    <w:rsid w:val="000B05EF"/>
    <w:rsid w:val="000D6EDA"/>
    <w:rsid w:val="000E1C1B"/>
    <w:rsid w:val="000E5132"/>
    <w:rsid w:val="00102405"/>
    <w:rsid w:val="00127A4F"/>
    <w:rsid w:val="00140F0B"/>
    <w:rsid w:val="00146F5F"/>
    <w:rsid w:val="0015077B"/>
    <w:rsid w:val="00160DC9"/>
    <w:rsid w:val="001876AF"/>
    <w:rsid w:val="001B3BD5"/>
    <w:rsid w:val="00210EBB"/>
    <w:rsid w:val="00225A8A"/>
    <w:rsid w:val="00257108"/>
    <w:rsid w:val="00273D0B"/>
    <w:rsid w:val="00273FB9"/>
    <w:rsid w:val="002807B5"/>
    <w:rsid w:val="002A6226"/>
    <w:rsid w:val="002B581A"/>
    <w:rsid w:val="002D48B2"/>
    <w:rsid w:val="002E4D38"/>
    <w:rsid w:val="00303A31"/>
    <w:rsid w:val="00310A18"/>
    <w:rsid w:val="00312026"/>
    <w:rsid w:val="00313792"/>
    <w:rsid w:val="003172C4"/>
    <w:rsid w:val="00324211"/>
    <w:rsid w:val="00331A96"/>
    <w:rsid w:val="00341AD4"/>
    <w:rsid w:val="00351DE3"/>
    <w:rsid w:val="00352AFC"/>
    <w:rsid w:val="003635F9"/>
    <w:rsid w:val="003863FC"/>
    <w:rsid w:val="00397787"/>
    <w:rsid w:val="003B1E30"/>
    <w:rsid w:val="003F1CD8"/>
    <w:rsid w:val="004033AB"/>
    <w:rsid w:val="00426C24"/>
    <w:rsid w:val="00434F4E"/>
    <w:rsid w:val="00436E5C"/>
    <w:rsid w:val="00440927"/>
    <w:rsid w:val="00466BE5"/>
    <w:rsid w:val="0047141D"/>
    <w:rsid w:val="00480FE9"/>
    <w:rsid w:val="004C2FF6"/>
    <w:rsid w:val="004C45DA"/>
    <w:rsid w:val="004F0961"/>
    <w:rsid w:val="004F6ED3"/>
    <w:rsid w:val="00527A41"/>
    <w:rsid w:val="00535CC6"/>
    <w:rsid w:val="00536261"/>
    <w:rsid w:val="005373F8"/>
    <w:rsid w:val="00544856"/>
    <w:rsid w:val="005C7E73"/>
    <w:rsid w:val="005D6F9D"/>
    <w:rsid w:val="005E6F7F"/>
    <w:rsid w:val="00601440"/>
    <w:rsid w:val="006117DA"/>
    <w:rsid w:val="00615A30"/>
    <w:rsid w:val="00624C3C"/>
    <w:rsid w:val="006320BE"/>
    <w:rsid w:val="006539F2"/>
    <w:rsid w:val="00661493"/>
    <w:rsid w:val="006921F3"/>
    <w:rsid w:val="00693AE3"/>
    <w:rsid w:val="006A000B"/>
    <w:rsid w:val="006A1F65"/>
    <w:rsid w:val="006B621F"/>
    <w:rsid w:val="00700930"/>
    <w:rsid w:val="007120A6"/>
    <w:rsid w:val="00733600"/>
    <w:rsid w:val="00762566"/>
    <w:rsid w:val="00793500"/>
    <w:rsid w:val="007A07AD"/>
    <w:rsid w:val="007A4A00"/>
    <w:rsid w:val="008451CC"/>
    <w:rsid w:val="008508E0"/>
    <w:rsid w:val="00876EE6"/>
    <w:rsid w:val="00881E3B"/>
    <w:rsid w:val="008C2478"/>
    <w:rsid w:val="008D6179"/>
    <w:rsid w:val="008F3B4A"/>
    <w:rsid w:val="00916F79"/>
    <w:rsid w:val="00932968"/>
    <w:rsid w:val="00946284"/>
    <w:rsid w:val="009A7B2D"/>
    <w:rsid w:val="009B0D44"/>
    <w:rsid w:val="009B320C"/>
    <w:rsid w:val="009B68BE"/>
    <w:rsid w:val="009D0549"/>
    <w:rsid w:val="009D1047"/>
    <w:rsid w:val="009D7E53"/>
    <w:rsid w:val="00A24807"/>
    <w:rsid w:val="00A312C5"/>
    <w:rsid w:val="00A51FA6"/>
    <w:rsid w:val="00A7309C"/>
    <w:rsid w:val="00A76C2F"/>
    <w:rsid w:val="00A9591F"/>
    <w:rsid w:val="00AA145D"/>
    <w:rsid w:val="00AA2F07"/>
    <w:rsid w:val="00AF6CDC"/>
    <w:rsid w:val="00B066B1"/>
    <w:rsid w:val="00B306D0"/>
    <w:rsid w:val="00B37949"/>
    <w:rsid w:val="00B70003"/>
    <w:rsid w:val="00B72C30"/>
    <w:rsid w:val="00B856A5"/>
    <w:rsid w:val="00B975EB"/>
    <w:rsid w:val="00BF7EBF"/>
    <w:rsid w:val="00C00A8C"/>
    <w:rsid w:val="00C26562"/>
    <w:rsid w:val="00C40DE7"/>
    <w:rsid w:val="00C429BC"/>
    <w:rsid w:val="00C52DD7"/>
    <w:rsid w:val="00C57D04"/>
    <w:rsid w:val="00C9761C"/>
    <w:rsid w:val="00CB398F"/>
    <w:rsid w:val="00CB4854"/>
    <w:rsid w:val="00D37619"/>
    <w:rsid w:val="00D4528B"/>
    <w:rsid w:val="00D4608A"/>
    <w:rsid w:val="00D61562"/>
    <w:rsid w:val="00D86457"/>
    <w:rsid w:val="00D95D64"/>
    <w:rsid w:val="00DC0E5F"/>
    <w:rsid w:val="00DF7821"/>
    <w:rsid w:val="00E06E38"/>
    <w:rsid w:val="00E932B8"/>
    <w:rsid w:val="00EA3E88"/>
    <w:rsid w:val="00EC5E92"/>
    <w:rsid w:val="00EC6840"/>
    <w:rsid w:val="00ED6EED"/>
    <w:rsid w:val="00EF0B26"/>
    <w:rsid w:val="00EF4D5D"/>
    <w:rsid w:val="00F44F80"/>
    <w:rsid w:val="00F4759B"/>
    <w:rsid w:val="00F658F7"/>
    <w:rsid w:val="00FD4786"/>
    <w:rsid w:val="00FF0E82"/>
    <w:rsid w:val="00FF22BB"/>
    <w:rsid w:val="00FF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Stat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5CDC794B"/>
  <w15:chartTrackingRefBased/>
  <w15:docId w15:val="{1F625578-7B17-4EC8-8751-5080C731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  <w:sz w:val="24"/>
      <w:szCs w:val="24"/>
      <w:lang w:bidi="th-TH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rsid w:val="00C52DD7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rsid w:val="00C52DD7"/>
    <w:pPr>
      <w:tabs>
        <w:tab w:val="center" w:pos="4320"/>
        <w:tab w:val="right" w:pos="8640"/>
      </w:tabs>
    </w:pPr>
  </w:style>
  <w:style w:type="table" w:styleId="TabloKlavuzu">
    <w:name w:val="Table Grid"/>
    <w:basedOn w:val="NormalTablo"/>
    <w:rsid w:val="00C52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ayfaNumaras">
    <w:name w:val="page number"/>
    <w:basedOn w:val="VarsaylanParagrafYazTipi"/>
    <w:rsid w:val="00C52DD7"/>
  </w:style>
  <w:style w:type="paragraph" w:styleId="BalonMetni">
    <w:name w:val="Balloon Text"/>
    <w:basedOn w:val="Normal"/>
    <w:semiHidden/>
    <w:rsid w:val="008508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IU\docs-administrator\2004-2005%20spring\summer-training\tem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</Template>
  <TotalTime>60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Application Letter for Summer Training 2005</vt:lpstr>
      <vt:lpstr>Application Letter for Summer Training 2005</vt:lpstr>
    </vt:vector>
  </TitlesOfParts>
  <Company>m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Letter for Summer Training 2005</dc:title>
  <dc:subject/>
  <dc:creator>msuzen</dc:creator>
  <cp:keywords/>
  <dc:description/>
  <cp:lastModifiedBy>Osman Çınar</cp:lastModifiedBy>
  <cp:revision>5</cp:revision>
  <cp:lastPrinted>2012-04-03T06:56:00Z</cp:lastPrinted>
  <dcterms:created xsi:type="dcterms:W3CDTF">2026-05-03T15:31:00Z</dcterms:created>
  <dcterms:modified xsi:type="dcterms:W3CDTF">2026-05-25T12:26:00Z</dcterms:modified>
</cp:coreProperties>
</file>