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FDE1F" w14:textId="77777777" w:rsidR="00CB4854" w:rsidRDefault="004F0961" w:rsidP="009173FC">
      <w:pPr>
        <w:jc w:val="center"/>
        <w:rPr>
          <w:b/>
          <w:bCs/>
          <w:sz w:val="28"/>
          <w:szCs w:val="28"/>
        </w:rPr>
      </w:pPr>
      <w:r w:rsidRPr="004F0961">
        <w:rPr>
          <w:b/>
          <w:bCs/>
          <w:sz w:val="28"/>
          <w:szCs w:val="28"/>
        </w:rPr>
        <w:t>Application</w:t>
      </w:r>
      <w:r w:rsidR="00334C12">
        <w:rPr>
          <w:b/>
          <w:bCs/>
          <w:sz w:val="28"/>
          <w:szCs w:val="28"/>
        </w:rPr>
        <w:t xml:space="preserve"> Letter for Summer Training </w:t>
      </w:r>
    </w:p>
    <w:p w14:paraId="64A924CD" w14:textId="77777777" w:rsidR="00D36BA9" w:rsidRDefault="00D36BA9" w:rsidP="009173FC">
      <w:pPr>
        <w:jc w:val="center"/>
        <w:rPr>
          <w:b/>
          <w:bCs/>
          <w:sz w:val="28"/>
          <w:szCs w:val="28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7371"/>
      </w:tblGrid>
      <w:tr w:rsidR="004F0961" w14:paraId="365338BA" w14:textId="77777777" w:rsidTr="00986754">
        <w:trPr>
          <w:trHeight w:val="631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7F5A8A2" w14:textId="77777777" w:rsidR="00946284" w:rsidRPr="003044E5" w:rsidRDefault="004F0961" w:rsidP="003044E5">
            <w:pPr>
              <w:spacing w:line="360" w:lineRule="auto"/>
              <w:rPr>
                <w:b/>
              </w:rPr>
            </w:pPr>
            <w:r w:rsidRPr="003044E5">
              <w:rPr>
                <w:b/>
              </w:rPr>
              <w:t>Information Regarding to Trainee</w:t>
            </w:r>
            <w:r w:rsidR="00AC4887">
              <w:rPr>
                <w:b/>
              </w:rPr>
              <w:t>:</w:t>
            </w:r>
          </w:p>
        </w:tc>
      </w:tr>
      <w:tr w:rsidR="00263E81" w14:paraId="75455A72" w14:textId="77777777" w:rsidTr="00986754">
        <w:trPr>
          <w:trHeight w:val="567"/>
        </w:trPr>
        <w:tc>
          <w:tcPr>
            <w:tcW w:w="209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31B4044C" w14:textId="77777777" w:rsidR="00263E81" w:rsidRPr="00440714" w:rsidRDefault="00263E81" w:rsidP="00263E81">
            <w:pPr>
              <w:spacing w:line="360" w:lineRule="auto"/>
            </w:pPr>
            <w:r w:rsidRPr="00440714">
              <w:t>Student Number</w:t>
            </w:r>
            <w:r w:rsidR="00986754" w:rsidRPr="00440714">
              <w:t xml:space="preserve"> 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6215B172" w14:textId="7811F0A1" w:rsidR="00263E81" w:rsidRPr="00440714" w:rsidRDefault="008E0A20" w:rsidP="00263E81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StudentId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263E81" w14:paraId="1E525275" w14:textId="77777777" w:rsidTr="00986754">
        <w:trPr>
          <w:trHeight w:val="567"/>
        </w:trPr>
        <w:tc>
          <w:tcPr>
            <w:tcW w:w="209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00ABC72C" w14:textId="77777777" w:rsidR="00263E81" w:rsidRPr="00440714" w:rsidRDefault="00263E81" w:rsidP="00263E81">
            <w:pPr>
              <w:spacing w:line="360" w:lineRule="auto"/>
            </w:pPr>
            <w:r w:rsidRPr="00440714">
              <w:t>Full Name</w:t>
            </w:r>
            <w:r w:rsidR="00986754" w:rsidRPr="00440714">
              <w:t xml:space="preserve">          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59048AEC" w14:textId="0B8B974C" w:rsidR="00263E81" w:rsidRPr="00440714" w:rsidRDefault="008E0A20" w:rsidP="00263E81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StudentName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263E81" w14:paraId="2AB0597B" w14:textId="77777777" w:rsidTr="00986754">
        <w:trPr>
          <w:trHeight w:val="567"/>
        </w:trPr>
        <w:tc>
          <w:tcPr>
            <w:tcW w:w="209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573225D3" w14:textId="77777777" w:rsidR="00263E81" w:rsidRPr="00440714" w:rsidRDefault="00263E81" w:rsidP="00263E81">
            <w:pPr>
              <w:spacing w:line="360" w:lineRule="auto"/>
            </w:pPr>
            <w:r w:rsidRPr="00440714">
              <w:t>Department</w:t>
            </w:r>
            <w:r w:rsidR="00986754" w:rsidRPr="00440714">
              <w:t xml:space="preserve">        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9E1E8E5" w14:textId="33148C10" w:rsidR="00263E81" w:rsidRPr="00440714" w:rsidRDefault="008E0A20" w:rsidP="00263E81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{{Department}}</w:t>
            </w:r>
          </w:p>
        </w:tc>
      </w:tr>
      <w:tr w:rsidR="00263E81" w14:paraId="506EE59D" w14:textId="77777777" w:rsidTr="00986754">
        <w:trPr>
          <w:trHeight w:val="567"/>
        </w:trPr>
        <w:tc>
          <w:tcPr>
            <w:tcW w:w="209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4A6597AE" w14:textId="77777777" w:rsidR="00263E81" w:rsidRPr="00440714" w:rsidRDefault="00263E81" w:rsidP="00263E81">
            <w:pPr>
              <w:spacing w:line="360" w:lineRule="auto"/>
            </w:pPr>
            <w:r w:rsidRPr="00440714">
              <w:t>Current Semester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678B971" w14:textId="5762274C" w:rsidR="00263E81" w:rsidRPr="00440714" w:rsidRDefault="008E0A20" w:rsidP="00263E81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CurrentSemester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263E81" w14:paraId="6508CF5B" w14:textId="77777777" w:rsidTr="00986754">
        <w:trPr>
          <w:trHeight w:val="567"/>
        </w:trPr>
        <w:tc>
          <w:tcPr>
            <w:tcW w:w="209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496B8F67" w14:textId="77777777" w:rsidR="00263E81" w:rsidRPr="00440714" w:rsidRDefault="00263E81" w:rsidP="00263E81">
            <w:pPr>
              <w:spacing w:line="360" w:lineRule="auto"/>
            </w:pPr>
            <w:r w:rsidRPr="00440714">
              <w:t>CGPA</w:t>
            </w:r>
            <w:r w:rsidR="00986754" w:rsidRPr="00440714">
              <w:t xml:space="preserve">                 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E693451" w14:textId="4981D82B" w:rsidR="00263E81" w:rsidRPr="00440714" w:rsidRDefault="008E0A20" w:rsidP="00263E81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Cgpa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263E81" w14:paraId="0623E179" w14:textId="77777777" w:rsidTr="00986754">
        <w:trPr>
          <w:trHeight w:val="567"/>
        </w:trPr>
        <w:tc>
          <w:tcPr>
            <w:tcW w:w="209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1E07BE49" w14:textId="77777777" w:rsidR="00263E81" w:rsidRPr="00440714" w:rsidRDefault="00263E81" w:rsidP="00263E81">
            <w:pPr>
              <w:spacing w:line="360" w:lineRule="auto"/>
            </w:pPr>
            <w:r w:rsidRPr="00440714">
              <w:t>Home Address</w:t>
            </w:r>
            <w:r w:rsidR="00986754" w:rsidRPr="00440714">
              <w:t xml:space="preserve">    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0A7C0A7" w14:textId="77777777" w:rsidR="008E0A20" w:rsidRPr="00440714" w:rsidRDefault="008E0A20" w:rsidP="008E0A20">
            <w:pPr>
              <w:rPr>
                <w:rFonts w:cs="Times New Roman"/>
                <w:lang w:val="en-GB" w:eastAsia="en-GB" w:bidi="ar-SA"/>
              </w:rPr>
            </w:pPr>
            <w:r w:rsidRPr="00440714">
              <w:rPr>
                <w:rFonts w:ascii="Consolas" w:hAnsi="Consolas" w:cs="Courier New"/>
              </w:rPr>
              <w:br/>
            </w:r>
            <w:r w:rsidRPr="00440714">
              <w:rPr>
                <w:rStyle w:val="HTMLKodu"/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440714">
              <w:rPr>
                <w:rStyle w:val="HTMLKodu"/>
                <w:rFonts w:ascii="Times New Roman" w:hAnsi="Times New Roman" w:cs="Times New Roman"/>
                <w:sz w:val="24"/>
                <w:szCs w:val="24"/>
              </w:rPr>
              <w:t>HomeAddress</w:t>
            </w:r>
            <w:proofErr w:type="spellEnd"/>
            <w:r w:rsidRPr="00440714">
              <w:rPr>
                <w:rStyle w:val="HTMLKodu"/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2A1BC366" w14:textId="77777777" w:rsidR="00263E81" w:rsidRPr="00440714" w:rsidRDefault="00263E81" w:rsidP="00263E81">
            <w:pPr>
              <w:tabs>
                <w:tab w:val="left" w:leader="dot" w:pos="1894"/>
              </w:tabs>
              <w:spacing w:line="360" w:lineRule="auto"/>
            </w:pPr>
          </w:p>
        </w:tc>
      </w:tr>
      <w:tr w:rsidR="00263E81" w14:paraId="10ACE2F9" w14:textId="77777777" w:rsidTr="00986754">
        <w:trPr>
          <w:trHeight w:val="567"/>
        </w:trPr>
        <w:tc>
          <w:tcPr>
            <w:tcW w:w="209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298D8206" w14:textId="77777777" w:rsidR="00263E81" w:rsidRPr="00440714" w:rsidRDefault="00263E81" w:rsidP="00263E81">
            <w:pPr>
              <w:pStyle w:val="AralkYok"/>
              <w:rPr>
                <w:szCs w:val="24"/>
              </w:rPr>
            </w:pPr>
            <w:r w:rsidRPr="00440714">
              <w:rPr>
                <w:szCs w:val="24"/>
              </w:rPr>
              <w:t>Address in North Cyprus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4C1FA52" w14:textId="2B762D89" w:rsidR="00263E81" w:rsidRPr="00440714" w:rsidRDefault="008E0A20" w:rsidP="00263E81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AddressNorthCyprus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263E81" w14:paraId="13ECCD42" w14:textId="77777777" w:rsidTr="00986754">
        <w:trPr>
          <w:trHeight w:val="567"/>
        </w:trPr>
        <w:tc>
          <w:tcPr>
            <w:tcW w:w="209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538C335D" w14:textId="77777777" w:rsidR="00263E81" w:rsidRPr="00440714" w:rsidRDefault="00263E81" w:rsidP="00263E81">
            <w:pPr>
              <w:spacing w:line="360" w:lineRule="auto"/>
            </w:pPr>
            <w:r w:rsidRPr="00440714">
              <w:t>Home Telephone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49B4682" w14:textId="75D2ACA9" w:rsidR="00263E81" w:rsidRPr="00440714" w:rsidRDefault="008E0A20" w:rsidP="00263E81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HomeTelephone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263E81" w14:paraId="05BFEE96" w14:textId="77777777" w:rsidTr="00986754">
        <w:trPr>
          <w:trHeight w:val="567"/>
        </w:trPr>
        <w:tc>
          <w:tcPr>
            <w:tcW w:w="209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7E8B2341" w14:textId="77777777" w:rsidR="00263E81" w:rsidRPr="00440714" w:rsidRDefault="00263E81" w:rsidP="00263E81">
            <w:r w:rsidRPr="00440714">
              <w:t>Mobile Telephone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AD4835A" w14:textId="55DE0C4A" w:rsidR="00263E81" w:rsidRPr="00440714" w:rsidRDefault="008E0A20" w:rsidP="00263E81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MobileTelephone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263E81" w14:paraId="46974A1D" w14:textId="77777777" w:rsidTr="00986754">
        <w:trPr>
          <w:trHeight w:val="612"/>
        </w:trPr>
        <w:tc>
          <w:tcPr>
            <w:tcW w:w="9464" w:type="dxa"/>
            <w:gridSpan w:val="2"/>
            <w:tcBorders>
              <w:top w:val="dotted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30B0A2" w14:textId="77777777" w:rsidR="00263E81" w:rsidRDefault="00263E81" w:rsidP="00263E81">
            <w:pPr>
              <w:rPr>
                <w:b/>
                <w:iCs/>
              </w:rPr>
            </w:pPr>
          </w:p>
          <w:p w14:paraId="79F4FCE8" w14:textId="77777777" w:rsidR="00263E81" w:rsidRPr="003044E5" w:rsidRDefault="00263E81" w:rsidP="00263E81">
            <w:pPr>
              <w:spacing w:line="360" w:lineRule="auto"/>
              <w:rPr>
                <w:b/>
              </w:rPr>
            </w:pPr>
            <w:r w:rsidRPr="003044E5">
              <w:rPr>
                <w:b/>
                <w:iCs/>
              </w:rPr>
              <w:t>Faculty Approval</w:t>
            </w:r>
            <w:r w:rsidR="00AC4887">
              <w:rPr>
                <w:b/>
                <w:iCs/>
              </w:rPr>
              <w:t>:</w:t>
            </w:r>
          </w:p>
        </w:tc>
      </w:tr>
      <w:tr w:rsidR="00263E81" w14:paraId="5DE4BAC7" w14:textId="77777777" w:rsidTr="00986754">
        <w:tc>
          <w:tcPr>
            <w:tcW w:w="94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21DD" w14:textId="77777777" w:rsidR="00263E81" w:rsidRDefault="00263E81" w:rsidP="00263E81">
            <w:r>
              <w:t xml:space="preserve">Student mentioned above is in convenient situation to pursue his/her summer training. </w:t>
            </w:r>
          </w:p>
          <w:p w14:paraId="5436E144" w14:textId="77777777" w:rsidR="00016B07" w:rsidRDefault="00016B07" w:rsidP="00263E81"/>
          <w:p w14:paraId="586CE091" w14:textId="77777777" w:rsidR="00C31948" w:rsidRDefault="00C31948" w:rsidP="00C31948">
            <w:pPr>
              <w:jc w:val="both"/>
            </w:pPr>
          </w:p>
          <w:p w14:paraId="63F005F9" w14:textId="75B26C62" w:rsidR="00C31948" w:rsidRPr="00CF3EFA" w:rsidRDefault="00C31948" w:rsidP="00C31948">
            <w:pPr>
              <w:jc w:val="both"/>
            </w:pPr>
            <w:r>
              <w:t xml:space="preserve">Date                            </w:t>
            </w:r>
            <w:r w:rsidR="00E85E8D">
              <w:t xml:space="preserve">              </w:t>
            </w:r>
            <w:r>
              <w:t xml:space="preserve">Student’s Advisor                                     </w:t>
            </w:r>
          </w:p>
          <w:p w14:paraId="0A21FF7F" w14:textId="77777777" w:rsidR="00C31948" w:rsidRPr="00C92CB2" w:rsidRDefault="00C31948" w:rsidP="00C31948">
            <w:pPr>
              <w:rPr>
                <w:sz w:val="20"/>
                <w:szCs w:val="20"/>
              </w:rPr>
            </w:pPr>
          </w:p>
          <w:p w14:paraId="7A25216B" w14:textId="7A1D4F4E" w:rsidR="00263E81" w:rsidRPr="00440714" w:rsidRDefault="00E85E8D" w:rsidP="00263E81"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AdvisorApprovedAt</w:t>
            </w:r>
            <w:proofErr w:type="spellEnd"/>
            <w:proofErr w:type="gramStart"/>
            <w:r w:rsidRPr="00440714">
              <w:rPr>
                <w:rFonts w:cs="Times New Roman"/>
              </w:rPr>
              <w:t xml:space="preserve">}}  </w:t>
            </w:r>
            <w:r w:rsidR="00C31948" w:rsidRPr="00440714">
              <w:rPr>
                <w:rFonts w:cs="Times New Roman"/>
              </w:rPr>
              <w:t xml:space="preserve"> </w:t>
            </w:r>
            <w:proofErr w:type="gramEnd"/>
            <w:r w:rsidR="00C31948" w:rsidRPr="00440714">
              <w:rPr>
                <w:rFonts w:cs="Times New Roman"/>
              </w:rPr>
              <w:t xml:space="preserve">       </w:t>
            </w:r>
            <w:r w:rsidRPr="00440714">
              <w:rPr>
                <w:rFonts w:cs="Times New Roman"/>
              </w:rPr>
              <w:t xml:space="preserve">     </w:t>
            </w:r>
            <w:r w:rsidR="00C31948" w:rsidRPr="00440714">
              <w:rPr>
                <w:rFonts w:cs="Times New Roman"/>
              </w:rPr>
              <w:t xml:space="preserve"> </w:t>
            </w: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AdvisorName</w:t>
            </w:r>
            <w:proofErr w:type="spellEnd"/>
            <w:r w:rsidRPr="00440714">
              <w:rPr>
                <w:rFonts w:cs="Times New Roman"/>
              </w:rPr>
              <w:t>}}</w:t>
            </w:r>
          </w:p>
          <w:p w14:paraId="7D800F70" w14:textId="77777777" w:rsidR="00263E81" w:rsidRDefault="00263E81" w:rsidP="00263E81"/>
          <w:p w14:paraId="34DD2869" w14:textId="44B41467" w:rsidR="00C31948" w:rsidRPr="00CF3EFA" w:rsidRDefault="00C31948" w:rsidP="00C31948">
            <w:pPr>
              <w:jc w:val="both"/>
            </w:pPr>
            <w:r>
              <w:t xml:space="preserve">Date                           </w:t>
            </w:r>
            <w:r w:rsidR="00E85E8D">
              <w:t xml:space="preserve">     </w:t>
            </w:r>
            <w:r>
              <w:t xml:space="preserve"> </w:t>
            </w:r>
            <w:r w:rsidR="00E85E8D">
              <w:t xml:space="preserve">         </w:t>
            </w:r>
            <w:r>
              <w:t xml:space="preserve">Summer Training Coordinator               </w:t>
            </w:r>
          </w:p>
          <w:p w14:paraId="23640D34" w14:textId="77777777" w:rsidR="00C31948" w:rsidRPr="00C92CB2" w:rsidRDefault="00C31948" w:rsidP="00C31948">
            <w:pPr>
              <w:rPr>
                <w:sz w:val="20"/>
                <w:szCs w:val="20"/>
              </w:rPr>
            </w:pPr>
          </w:p>
          <w:p w14:paraId="505B3B30" w14:textId="39D8FA38" w:rsidR="00C31948" w:rsidRPr="00440714" w:rsidRDefault="00E85E8D" w:rsidP="00C31948">
            <w:pPr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CoordinatorApprovedAt</w:t>
            </w:r>
            <w:proofErr w:type="spellEnd"/>
            <w:proofErr w:type="gramStart"/>
            <w:r w:rsidRPr="00440714">
              <w:rPr>
                <w:rFonts w:cs="Times New Roman"/>
              </w:rPr>
              <w:t xml:space="preserve">}}   </w:t>
            </w:r>
            <w:proofErr w:type="gramEnd"/>
            <w:r w:rsidRPr="00440714">
              <w:rPr>
                <w:rFonts w:cs="Times New Roman"/>
              </w:rPr>
              <w:t xml:space="preserve">  </w:t>
            </w:r>
            <w:r w:rsidR="00C31948" w:rsidRPr="00440714">
              <w:rPr>
                <w:rFonts w:cs="Times New Roman"/>
              </w:rPr>
              <w:t xml:space="preserve">        </w:t>
            </w: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CoordinatorName</w:t>
            </w:r>
            <w:proofErr w:type="spellEnd"/>
            <w:r w:rsidRPr="00440714">
              <w:rPr>
                <w:rFonts w:cs="Times New Roman"/>
              </w:rPr>
              <w:t>}}</w:t>
            </w:r>
            <w:r w:rsidR="00C31948" w:rsidRPr="00440714">
              <w:rPr>
                <w:rFonts w:cs="Times New Roman"/>
              </w:rPr>
              <w:t xml:space="preserve">       </w:t>
            </w:r>
          </w:p>
          <w:p w14:paraId="56FA7C39" w14:textId="77777777" w:rsidR="00263E81" w:rsidRDefault="00263E81" w:rsidP="00263E81"/>
          <w:p w14:paraId="627C841A" w14:textId="77777777" w:rsidR="00263E81" w:rsidRDefault="00263E81" w:rsidP="00C31948">
            <w:r>
              <w:br/>
            </w:r>
          </w:p>
        </w:tc>
      </w:tr>
    </w:tbl>
    <w:p w14:paraId="2ADE3C43" w14:textId="77777777" w:rsidR="00094216" w:rsidRDefault="00094216" w:rsidP="00F54201">
      <w:pPr>
        <w:jc w:val="center"/>
        <w:rPr>
          <w:b/>
          <w:bCs/>
          <w:sz w:val="28"/>
          <w:szCs w:val="28"/>
        </w:rPr>
      </w:pPr>
    </w:p>
    <w:p w14:paraId="2ABA9342" w14:textId="77777777" w:rsidR="00F54201" w:rsidRDefault="00094216" w:rsidP="00F542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F54201" w:rsidRPr="004F0961">
        <w:rPr>
          <w:b/>
          <w:bCs/>
          <w:sz w:val="28"/>
          <w:szCs w:val="28"/>
        </w:rPr>
        <w:lastRenderedPageBreak/>
        <w:t>Application</w:t>
      </w:r>
      <w:r w:rsidR="00F54201">
        <w:rPr>
          <w:b/>
          <w:bCs/>
          <w:sz w:val="28"/>
          <w:szCs w:val="28"/>
        </w:rPr>
        <w:t xml:space="preserve"> Letter for Summer Training</w:t>
      </w:r>
    </w:p>
    <w:p w14:paraId="52B0184D" w14:textId="77777777" w:rsidR="00F54201" w:rsidRDefault="00F54201" w:rsidP="00F54201">
      <w:pPr>
        <w:jc w:val="center"/>
        <w:rPr>
          <w:b/>
          <w:bCs/>
          <w:sz w:val="28"/>
          <w:szCs w:val="28"/>
        </w:rPr>
      </w:pPr>
    </w:p>
    <w:tbl>
      <w:tblPr>
        <w:tblW w:w="9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673"/>
      </w:tblGrid>
      <w:tr w:rsidR="00F54201" w14:paraId="53EB35D4" w14:textId="77777777" w:rsidTr="008E0A20">
        <w:trPr>
          <w:trHeight w:val="689"/>
        </w:trPr>
        <w:tc>
          <w:tcPr>
            <w:tcW w:w="9673" w:type="dxa"/>
            <w:vAlign w:val="bottom"/>
          </w:tcPr>
          <w:p w14:paraId="48A12D32" w14:textId="77777777" w:rsidR="00F54201" w:rsidRPr="00E149BC" w:rsidRDefault="00F54201" w:rsidP="00F54201">
            <w:pPr>
              <w:rPr>
                <w:b/>
              </w:rPr>
            </w:pPr>
            <w:r w:rsidRPr="00E149BC">
              <w:rPr>
                <w:b/>
              </w:rPr>
              <w:t>To whom it may concern;</w:t>
            </w:r>
          </w:p>
          <w:p w14:paraId="6A4FAE3A" w14:textId="77777777" w:rsidR="00F54201" w:rsidRPr="00E149BC" w:rsidRDefault="00F54201" w:rsidP="00F54201">
            <w:pPr>
              <w:jc w:val="both"/>
              <w:rPr>
                <w:rStyle w:val="Vurgu"/>
                <w:b w:val="0"/>
              </w:rPr>
            </w:pPr>
          </w:p>
          <w:p w14:paraId="0DDBE9D3" w14:textId="52E91E06" w:rsidR="00F54201" w:rsidRDefault="00F54201" w:rsidP="00F54201">
            <w:pPr>
              <w:contextualSpacing/>
              <w:jc w:val="both"/>
            </w:pPr>
            <w:r w:rsidRPr="00E149BC">
              <w:rPr>
                <w:rStyle w:val="Vurgu"/>
                <w:b w:val="0"/>
              </w:rPr>
              <w:t xml:space="preserve">As a part of </w:t>
            </w:r>
            <w:r>
              <w:rPr>
                <w:rStyle w:val="Vurgu"/>
                <w:b w:val="0"/>
              </w:rPr>
              <w:t xml:space="preserve">the Department of </w:t>
            </w:r>
            <w:r w:rsidR="00F847CB">
              <w:rPr>
                <w:rStyle w:val="Vurgu"/>
                <w:b w:val="0"/>
              </w:rPr>
              <w:t>Software</w:t>
            </w:r>
            <w:r>
              <w:rPr>
                <w:rStyle w:val="Vurgu"/>
                <w:b w:val="0"/>
              </w:rPr>
              <w:t xml:space="preserve"> Engineering</w:t>
            </w:r>
            <w:r w:rsidRPr="00E149BC">
              <w:rPr>
                <w:rStyle w:val="Vurgu"/>
                <w:b w:val="0"/>
              </w:rPr>
              <w:t xml:space="preserve"> curriculum, students must attend </w:t>
            </w:r>
            <w:r>
              <w:rPr>
                <w:rStyle w:val="Vurgu"/>
                <w:b w:val="0"/>
              </w:rPr>
              <w:t>s</w:t>
            </w:r>
            <w:r w:rsidRPr="00E149BC">
              <w:rPr>
                <w:rStyle w:val="Vurgu"/>
                <w:b w:val="0"/>
              </w:rPr>
              <w:t xml:space="preserve">ummer </w:t>
            </w:r>
            <w:r>
              <w:rPr>
                <w:rStyle w:val="Vurgu"/>
                <w:b w:val="0"/>
              </w:rPr>
              <w:t xml:space="preserve">training for 30 working days. </w:t>
            </w:r>
            <w:r w:rsidR="008E0A20" w:rsidRPr="00F6671E">
              <w:rPr>
                <w:rFonts w:cs="Times New Roman"/>
                <w:color w:val="FF0000"/>
              </w:rPr>
              <w:t>{{</w:t>
            </w:r>
            <w:proofErr w:type="spellStart"/>
            <w:r w:rsidR="008E0A20" w:rsidRPr="00F6671E">
              <w:rPr>
                <w:rFonts w:cs="Times New Roman"/>
                <w:color w:val="FF0000"/>
              </w:rPr>
              <w:t>StudentName</w:t>
            </w:r>
            <w:proofErr w:type="spellEnd"/>
            <w:r w:rsidR="008E0A20" w:rsidRPr="00F6671E">
              <w:rPr>
                <w:rFonts w:cs="Times New Roman"/>
                <w:color w:val="FF0000"/>
              </w:rPr>
              <w:t>}}</w:t>
            </w:r>
            <w:r w:rsidR="008E0A20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E149BC">
              <w:rPr>
                <w:rStyle w:val="Vurgu"/>
                <w:b w:val="0"/>
              </w:rPr>
              <w:t xml:space="preserve">is in convenient situation to pursue </w:t>
            </w:r>
            <w:r>
              <w:rPr>
                <w:rStyle w:val="Vurgu"/>
                <w:b w:val="0"/>
              </w:rPr>
              <w:t xml:space="preserve">his compulsory summer training </w:t>
            </w:r>
            <w:r>
              <w:t xml:space="preserve">by having registered to at least </w:t>
            </w:r>
            <w:r w:rsidRPr="00F54201">
              <w:t>five</w:t>
            </w:r>
            <w:r>
              <w:t xml:space="preserve"> courses after 5</w:t>
            </w:r>
            <w:r w:rsidRPr="002B1298">
              <w:rPr>
                <w:vertAlign w:val="superscript"/>
              </w:rPr>
              <w:t>th</w:t>
            </w:r>
            <w:r>
              <w:t xml:space="preserve"> semester.</w:t>
            </w:r>
          </w:p>
          <w:p w14:paraId="48A5F5B4" w14:textId="77777777" w:rsidR="00F54201" w:rsidRDefault="00F54201" w:rsidP="00F54201">
            <w:pPr>
              <w:contextualSpacing/>
              <w:jc w:val="both"/>
            </w:pPr>
          </w:p>
          <w:p w14:paraId="21CFE11F" w14:textId="77777777" w:rsidR="00F54201" w:rsidRDefault="00F54201" w:rsidP="00F54201">
            <w:pPr>
              <w:contextualSpacing/>
              <w:jc w:val="both"/>
            </w:pPr>
            <w:r>
              <w:t xml:space="preserve">According to summer training course obligations of </w:t>
            </w:r>
            <w:r>
              <w:rPr>
                <w:rStyle w:val="Vurgu"/>
                <w:b w:val="0"/>
              </w:rPr>
              <w:t>Department of Computer Engineering;</w:t>
            </w:r>
            <w:r>
              <w:t xml:space="preserve"> trainees must </w:t>
            </w:r>
            <w:r w:rsidRPr="005F7E99">
              <w:t>be supervised by a person holding a</w:t>
            </w:r>
            <w:r>
              <w:t>n</w:t>
            </w:r>
            <w:r w:rsidRPr="005F7E99">
              <w:t xml:space="preserve"> engineering degree, and a suitable qualified person approved by </w:t>
            </w:r>
            <w:r>
              <w:t>his/her</w:t>
            </w:r>
            <w:r w:rsidRPr="005F7E99">
              <w:t xml:space="preserve"> department</w:t>
            </w:r>
            <w:r>
              <w:t xml:space="preserve"> at Cyprus International University. Trainees must also</w:t>
            </w:r>
            <w:r w:rsidRPr="005F7E99">
              <w:t xml:space="preserve"> follow the directions of department and supervisors about </w:t>
            </w:r>
            <w:r>
              <w:t>his/her</w:t>
            </w:r>
            <w:r w:rsidRPr="005F7E99">
              <w:t xml:space="preserve"> training</w:t>
            </w:r>
            <w:r>
              <w:t xml:space="preserve">, and must </w:t>
            </w:r>
            <w:r w:rsidRPr="005F7E99">
              <w:t>keep</w:t>
            </w:r>
            <w:r>
              <w:t xml:space="preserve"> a written record that includes his/her</w:t>
            </w:r>
            <w:r w:rsidRPr="005F7E99">
              <w:t xml:space="preserve"> </w:t>
            </w:r>
            <w:r>
              <w:t xml:space="preserve">personal information and his/her supervisor’s </w:t>
            </w:r>
            <w:r w:rsidRPr="005F7E99">
              <w:t>sig</w:t>
            </w:r>
            <w:r>
              <w:t>nature for each working day.</w:t>
            </w:r>
          </w:p>
          <w:p w14:paraId="3EFC16DD" w14:textId="77777777" w:rsidR="00F54201" w:rsidRPr="003D01DC" w:rsidRDefault="00F54201" w:rsidP="00F54201">
            <w:pPr>
              <w:contextualSpacing/>
              <w:jc w:val="both"/>
            </w:pPr>
          </w:p>
          <w:p w14:paraId="6805E364" w14:textId="77777777" w:rsidR="00F54201" w:rsidRDefault="00F54201" w:rsidP="00F54201">
            <w:pPr>
              <w:contextualSpacing/>
              <w:jc w:val="both"/>
            </w:pPr>
            <w:r>
              <w:t>On the other hand, t</w:t>
            </w:r>
            <w:r w:rsidRPr="00D36686">
              <w:t xml:space="preserve">he </w:t>
            </w:r>
            <w:r>
              <w:t xml:space="preserve">supervisor must train the trainee to make aware of his/her job obligations when </w:t>
            </w:r>
            <w:r w:rsidRPr="00BB56EC">
              <w:t>(s)</w:t>
            </w:r>
            <w:r>
              <w:t xml:space="preserve"> </w:t>
            </w:r>
            <w:r w:rsidRPr="00BB56EC">
              <w:t xml:space="preserve">he </w:t>
            </w:r>
            <w:r>
              <w:t xml:space="preserve">has graduated. In this training period, the trainee may take a part in real-life project that is related with his/her department. If this is not possible because of the company’s policies, the trainee should be assigned a work that has real life applications. </w:t>
            </w:r>
          </w:p>
          <w:p w14:paraId="44F15BA1" w14:textId="77777777" w:rsidR="00F54201" w:rsidRPr="003D01DC" w:rsidRDefault="00F54201" w:rsidP="00F54201">
            <w:pPr>
              <w:contextualSpacing/>
              <w:jc w:val="both"/>
              <w:rPr>
                <w:rStyle w:val="Vurgu"/>
                <w:b w:val="0"/>
                <w:bCs w:val="0"/>
              </w:rPr>
            </w:pPr>
          </w:p>
          <w:p w14:paraId="7A550354" w14:textId="77777777" w:rsidR="00F54201" w:rsidRDefault="00F54201" w:rsidP="00F54201">
            <w:pPr>
              <w:contextualSpacing/>
              <w:jc w:val="both"/>
              <w:rPr>
                <w:rStyle w:val="Vurgu"/>
                <w:b w:val="0"/>
              </w:rPr>
            </w:pPr>
            <w:r w:rsidRPr="00E149BC">
              <w:rPr>
                <w:rStyle w:val="Vurgu"/>
                <w:b w:val="0"/>
              </w:rPr>
              <w:t>Our department will be very thankful</w:t>
            </w:r>
            <w:r>
              <w:rPr>
                <w:rStyle w:val="Vurgu"/>
                <w:b w:val="0"/>
              </w:rPr>
              <w:t xml:space="preserve"> to your company, for providing such an intern position and contribution to education.</w:t>
            </w:r>
          </w:p>
          <w:p w14:paraId="2A6DB789" w14:textId="77777777" w:rsidR="00F54201" w:rsidRDefault="00F54201" w:rsidP="00F54201">
            <w:pPr>
              <w:contextualSpacing/>
              <w:jc w:val="both"/>
              <w:rPr>
                <w:rStyle w:val="Vurgu"/>
                <w:b w:val="0"/>
              </w:rPr>
            </w:pPr>
          </w:p>
          <w:p w14:paraId="4E26CCB9" w14:textId="77777777" w:rsidR="00F54201" w:rsidRDefault="00F54201" w:rsidP="00F54201">
            <w:pPr>
              <w:jc w:val="both"/>
              <w:rPr>
                <w:rStyle w:val="Vurgu"/>
                <w:b w:val="0"/>
              </w:rPr>
            </w:pPr>
          </w:p>
          <w:p w14:paraId="4188B9C3" w14:textId="59F0E84F" w:rsidR="0076605C" w:rsidRPr="00CF3EFA" w:rsidRDefault="00F54201" w:rsidP="0076605C">
            <w:pPr>
              <w:jc w:val="both"/>
            </w:pPr>
            <w:r w:rsidRPr="00E149BC">
              <w:t xml:space="preserve"> </w:t>
            </w:r>
            <w:r w:rsidR="0076605C">
              <w:t xml:space="preserve">Date                            </w:t>
            </w:r>
            <w:r w:rsidR="00E85E8D">
              <w:t xml:space="preserve">                  </w:t>
            </w:r>
            <w:r w:rsidR="0076605C">
              <w:t xml:space="preserve">Student’s Advisor                                     </w:t>
            </w:r>
          </w:p>
          <w:p w14:paraId="354B3E8A" w14:textId="77777777" w:rsidR="0076605C" w:rsidRPr="00C92CB2" w:rsidRDefault="0076605C" w:rsidP="0076605C">
            <w:pPr>
              <w:rPr>
                <w:sz w:val="20"/>
                <w:szCs w:val="20"/>
              </w:rPr>
            </w:pPr>
          </w:p>
          <w:p w14:paraId="22AAFFAA" w14:textId="1075A996" w:rsidR="0076605C" w:rsidRPr="00440714" w:rsidRDefault="008E0A20" w:rsidP="0076605C"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AdvisorApprovedAt</w:t>
            </w:r>
            <w:proofErr w:type="spellEnd"/>
            <w:proofErr w:type="gramStart"/>
            <w:r w:rsidRPr="00440714">
              <w:rPr>
                <w:rFonts w:cs="Times New Roman"/>
              </w:rPr>
              <w:t>}}</w:t>
            </w:r>
            <w:r w:rsidR="0076605C" w:rsidRPr="00440714">
              <w:t xml:space="preserve">   </w:t>
            </w:r>
            <w:proofErr w:type="gramEnd"/>
            <w:r w:rsidR="0076605C" w:rsidRPr="00440714">
              <w:t xml:space="preserve">      </w:t>
            </w:r>
            <w:r w:rsidRPr="00440714">
              <w:t xml:space="preserve"> </w:t>
            </w:r>
            <w:r w:rsidR="00E85E8D" w:rsidRPr="00440714">
              <w:t xml:space="preserve">            </w:t>
            </w: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AdvisorName</w:t>
            </w:r>
            <w:proofErr w:type="spellEnd"/>
            <w:r w:rsidRPr="00440714">
              <w:rPr>
                <w:rFonts w:cs="Times New Roman"/>
              </w:rPr>
              <w:t>}}</w:t>
            </w:r>
          </w:p>
          <w:p w14:paraId="151ED3D5" w14:textId="77777777" w:rsidR="0076605C" w:rsidRDefault="0076605C" w:rsidP="0076605C"/>
          <w:p w14:paraId="5AB15943" w14:textId="77777777" w:rsidR="0076605C" w:rsidRDefault="0076605C" w:rsidP="0076605C"/>
          <w:p w14:paraId="60BA32BC" w14:textId="77777777" w:rsidR="0076605C" w:rsidRDefault="0076605C" w:rsidP="0076605C"/>
          <w:p w14:paraId="62393681" w14:textId="4D617745" w:rsidR="0076605C" w:rsidRPr="00CF3EFA" w:rsidRDefault="0076605C" w:rsidP="0076605C">
            <w:pPr>
              <w:jc w:val="both"/>
            </w:pPr>
            <w:r>
              <w:t xml:space="preserve">Date                            </w:t>
            </w:r>
            <w:r w:rsidR="00E85E8D">
              <w:t xml:space="preserve">                    </w:t>
            </w:r>
            <w:r>
              <w:t xml:space="preserve">Summer Training Coordinator                 </w:t>
            </w:r>
          </w:p>
          <w:p w14:paraId="47ECD565" w14:textId="77777777" w:rsidR="0076605C" w:rsidRPr="00C92CB2" w:rsidRDefault="0076605C" w:rsidP="0076605C">
            <w:pPr>
              <w:rPr>
                <w:sz w:val="20"/>
                <w:szCs w:val="20"/>
              </w:rPr>
            </w:pPr>
          </w:p>
          <w:p w14:paraId="63C3580F" w14:textId="010B0889" w:rsidR="0076605C" w:rsidRPr="00440714" w:rsidRDefault="00E85E8D" w:rsidP="0076605C"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CoordinatorApprovedAt</w:t>
            </w:r>
            <w:proofErr w:type="spellEnd"/>
            <w:proofErr w:type="gramStart"/>
            <w:r w:rsidRPr="00440714">
              <w:rPr>
                <w:rFonts w:cs="Times New Roman"/>
              </w:rPr>
              <w:t>}}</w:t>
            </w:r>
            <w:r w:rsidR="0076605C" w:rsidRPr="00440714">
              <w:t xml:space="preserve">   </w:t>
            </w:r>
            <w:proofErr w:type="gramEnd"/>
            <w:r w:rsidR="0076605C" w:rsidRPr="00440714">
              <w:t xml:space="preserve">        </w:t>
            </w:r>
            <w:r w:rsidRPr="00440714">
              <w:t xml:space="preserve">    </w:t>
            </w:r>
            <w:r w:rsidR="0076605C" w:rsidRPr="00440714">
              <w:t xml:space="preserve"> </w:t>
            </w:r>
            <w:r w:rsidR="008E0A20" w:rsidRPr="00440714">
              <w:rPr>
                <w:rFonts w:cs="Times New Roman"/>
              </w:rPr>
              <w:t>{{</w:t>
            </w:r>
            <w:proofErr w:type="spellStart"/>
            <w:r w:rsidR="008E0A20" w:rsidRPr="00440714">
              <w:rPr>
                <w:rFonts w:cs="Times New Roman"/>
              </w:rPr>
              <w:t>CoordinatorName</w:t>
            </w:r>
            <w:proofErr w:type="spellEnd"/>
            <w:r w:rsidR="008E0A20" w:rsidRPr="00440714">
              <w:rPr>
                <w:rFonts w:cs="Times New Roman"/>
              </w:rPr>
              <w:t>}}</w:t>
            </w:r>
          </w:p>
          <w:p w14:paraId="58162585" w14:textId="77777777" w:rsidR="00F54201" w:rsidRDefault="00F54201" w:rsidP="00103197">
            <w:pPr>
              <w:spacing w:line="360" w:lineRule="auto"/>
              <w:rPr>
                <w:b/>
              </w:rPr>
            </w:pPr>
          </w:p>
          <w:p w14:paraId="64AA32A2" w14:textId="77777777" w:rsidR="0076605C" w:rsidRDefault="0076605C" w:rsidP="00103197">
            <w:pPr>
              <w:spacing w:line="360" w:lineRule="auto"/>
              <w:rPr>
                <w:b/>
              </w:rPr>
            </w:pPr>
          </w:p>
          <w:p w14:paraId="04A89F12" w14:textId="77777777" w:rsidR="0076605C" w:rsidRPr="003044E5" w:rsidRDefault="0076605C" w:rsidP="008E0A20">
            <w:pPr>
              <w:rPr>
                <w:b/>
              </w:rPr>
            </w:pPr>
          </w:p>
        </w:tc>
      </w:tr>
    </w:tbl>
    <w:p w14:paraId="017CDA04" w14:textId="77777777" w:rsidR="00440EFF" w:rsidRDefault="00440EFF" w:rsidP="00C92CB2">
      <w:pPr>
        <w:jc w:val="center"/>
        <w:rPr>
          <w:b/>
          <w:bCs/>
          <w:sz w:val="28"/>
          <w:szCs w:val="28"/>
        </w:rPr>
      </w:pPr>
    </w:p>
    <w:p w14:paraId="2DC47052" w14:textId="77777777" w:rsidR="00C92CB2" w:rsidRDefault="00440EFF" w:rsidP="00C92C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C92CB2" w:rsidRPr="004F0961">
        <w:rPr>
          <w:b/>
          <w:bCs/>
          <w:sz w:val="28"/>
          <w:szCs w:val="28"/>
        </w:rPr>
        <w:lastRenderedPageBreak/>
        <w:t>Application</w:t>
      </w:r>
      <w:r w:rsidR="00C92CB2">
        <w:rPr>
          <w:b/>
          <w:bCs/>
          <w:sz w:val="28"/>
          <w:szCs w:val="28"/>
        </w:rPr>
        <w:t xml:space="preserve"> Letter for Summer Training </w:t>
      </w:r>
    </w:p>
    <w:p w14:paraId="6415BB5A" w14:textId="77777777" w:rsidR="00F54201" w:rsidRDefault="00C92CB2" w:rsidP="00E23670">
      <w:pPr>
        <w:jc w:val="center"/>
      </w:pPr>
      <w:r>
        <w:rPr>
          <w:b/>
          <w:bCs/>
          <w:sz w:val="28"/>
          <w:szCs w:val="28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7513"/>
      </w:tblGrid>
      <w:tr w:rsidR="00E23670" w14:paraId="02EFCAD3" w14:textId="77777777" w:rsidTr="00724208">
        <w:trPr>
          <w:trHeight w:val="525"/>
        </w:trPr>
        <w:tc>
          <w:tcPr>
            <w:tcW w:w="9464" w:type="dxa"/>
            <w:gridSpan w:val="2"/>
            <w:tcBorders>
              <w:bottom w:val="dotted" w:sz="4" w:space="0" w:color="auto"/>
            </w:tcBorders>
            <w:vAlign w:val="bottom"/>
          </w:tcPr>
          <w:p w14:paraId="30C14E90" w14:textId="77777777" w:rsidR="00E23670" w:rsidRPr="003044E5" w:rsidRDefault="00E23670" w:rsidP="00E23670">
            <w:pPr>
              <w:spacing w:line="360" w:lineRule="auto"/>
              <w:rPr>
                <w:b/>
              </w:rPr>
            </w:pPr>
            <w:r w:rsidRPr="003044E5">
              <w:rPr>
                <w:b/>
              </w:rPr>
              <w:t xml:space="preserve">Information Regarding to </w:t>
            </w:r>
            <w:r>
              <w:rPr>
                <w:b/>
              </w:rPr>
              <w:t>Student:</w:t>
            </w:r>
          </w:p>
        </w:tc>
      </w:tr>
      <w:tr w:rsidR="00E23670" w14:paraId="5BC78169" w14:textId="77777777" w:rsidTr="00724208">
        <w:trPr>
          <w:trHeight w:val="567"/>
        </w:trPr>
        <w:tc>
          <w:tcPr>
            <w:tcW w:w="195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4444B254" w14:textId="77777777" w:rsidR="00E23670" w:rsidRPr="00440714" w:rsidRDefault="00E23670" w:rsidP="00AA288F">
            <w:pPr>
              <w:spacing w:line="360" w:lineRule="auto"/>
            </w:pPr>
            <w:r w:rsidRPr="00440714">
              <w:t>Student Number</w:t>
            </w:r>
          </w:p>
        </w:tc>
        <w:tc>
          <w:tcPr>
            <w:tcW w:w="7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bottom"/>
          </w:tcPr>
          <w:p w14:paraId="1A7A2AC5" w14:textId="6EA9A0A7" w:rsidR="00E23670" w:rsidRPr="00440714" w:rsidRDefault="00E85E8D" w:rsidP="00AA288F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StudentId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E23670" w14:paraId="7F9ADC0C" w14:textId="77777777" w:rsidTr="00724208">
        <w:trPr>
          <w:trHeight w:val="567"/>
        </w:trPr>
        <w:tc>
          <w:tcPr>
            <w:tcW w:w="195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0FBC7BAE" w14:textId="77777777" w:rsidR="00E23670" w:rsidRPr="00440714" w:rsidRDefault="00E23670" w:rsidP="00AA288F">
            <w:pPr>
              <w:spacing w:line="360" w:lineRule="auto"/>
            </w:pPr>
            <w:r w:rsidRPr="00440714">
              <w:t>Full Name</w:t>
            </w:r>
          </w:p>
        </w:tc>
        <w:tc>
          <w:tcPr>
            <w:tcW w:w="7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bottom"/>
          </w:tcPr>
          <w:p w14:paraId="4CE17037" w14:textId="1CD1B420" w:rsidR="00E23670" w:rsidRPr="00440714" w:rsidRDefault="00E85E8D" w:rsidP="00AA288F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StudentName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DF219C" w14:paraId="44E1C986" w14:textId="77777777" w:rsidTr="00724208">
        <w:trPr>
          <w:trHeight w:val="567"/>
        </w:trPr>
        <w:tc>
          <w:tcPr>
            <w:tcW w:w="195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72F8B20A" w14:textId="77777777" w:rsidR="00DF219C" w:rsidRPr="00440714" w:rsidRDefault="00DF219C" w:rsidP="00DF219C">
            <w:pPr>
              <w:spacing w:line="360" w:lineRule="auto"/>
            </w:pPr>
            <w:r w:rsidRPr="00440714">
              <w:t xml:space="preserve">Academic Term </w:t>
            </w:r>
          </w:p>
        </w:tc>
        <w:tc>
          <w:tcPr>
            <w:tcW w:w="7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bottom"/>
          </w:tcPr>
          <w:p w14:paraId="49D3293C" w14:textId="01805F79" w:rsidR="00DF219C" w:rsidRPr="00440714" w:rsidRDefault="00E85E8D" w:rsidP="00DF219C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AcademicPeriodKey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DF219C" w14:paraId="1742250D" w14:textId="77777777" w:rsidTr="00724208">
        <w:trPr>
          <w:trHeight w:val="612"/>
        </w:trPr>
        <w:tc>
          <w:tcPr>
            <w:tcW w:w="9464" w:type="dxa"/>
            <w:gridSpan w:val="2"/>
            <w:tcBorders>
              <w:top w:val="dotted" w:sz="4" w:space="0" w:color="auto"/>
            </w:tcBorders>
            <w:vAlign w:val="bottom"/>
          </w:tcPr>
          <w:p w14:paraId="24FCF4A5" w14:textId="77777777" w:rsidR="00DF219C" w:rsidRPr="003044E5" w:rsidRDefault="00DF219C" w:rsidP="00DF219C">
            <w:pPr>
              <w:spacing w:line="360" w:lineRule="auto"/>
              <w:rPr>
                <w:b/>
              </w:rPr>
            </w:pPr>
            <w:r>
              <w:rPr>
                <w:b/>
                <w:iCs/>
              </w:rPr>
              <w:t>Advisor</w:t>
            </w:r>
            <w:r w:rsidRPr="003044E5">
              <w:rPr>
                <w:b/>
                <w:iCs/>
              </w:rPr>
              <w:t xml:space="preserve"> Approval</w:t>
            </w:r>
            <w:r>
              <w:rPr>
                <w:b/>
                <w:iCs/>
              </w:rPr>
              <w:t>:</w:t>
            </w:r>
          </w:p>
        </w:tc>
      </w:tr>
      <w:tr w:rsidR="00DF219C" w14:paraId="17783FD8" w14:textId="77777777" w:rsidTr="00DF219C">
        <w:tc>
          <w:tcPr>
            <w:tcW w:w="9464" w:type="dxa"/>
            <w:gridSpan w:val="2"/>
          </w:tcPr>
          <w:p w14:paraId="5F9425A8" w14:textId="77777777" w:rsidR="00DF219C" w:rsidRDefault="00DF219C" w:rsidP="00DF219C">
            <w:pPr>
              <w:pStyle w:val="AltBilgi"/>
              <w:ind w:right="360"/>
              <w:jc w:val="both"/>
            </w:pPr>
            <w:r>
              <w:t>Student mentioned above is in convenient situation to pursue his/her summer training by having registered to at least 5 courses after 5</w:t>
            </w:r>
            <w:r w:rsidRPr="002B1298">
              <w:rPr>
                <w:vertAlign w:val="superscript"/>
              </w:rPr>
              <w:t>th</w:t>
            </w:r>
            <w:r>
              <w:t xml:space="preserve"> semester as shown below.</w:t>
            </w:r>
          </w:p>
          <w:p w14:paraId="5175983D" w14:textId="77777777" w:rsidR="00DF219C" w:rsidRDefault="00DF219C" w:rsidP="00DF219C">
            <w:pPr>
              <w:pStyle w:val="AltBilgi"/>
              <w:ind w:right="360"/>
              <w:jc w:val="both"/>
            </w:pPr>
            <w:r>
              <w:t>(Specify the grade or write “*” if he/she is registered this semester.)</w:t>
            </w:r>
          </w:p>
          <w:p w14:paraId="275E3FD1" w14:textId="77777777" w:rsidR="00DF219C" w:rsidRDefault="00DF219C" w:rsidP="00DF219C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2314"/>
              <w:gridCol w:w="2389"/>
              <w:gridCol w:w="2141"/>
              <w:gridCol w:w="2394"/>
            </w:tblGrid>
            <w:tr w:rsidR="00DF219C" w14:paraId="3F902FC0" w14:textId="77777777" w:rsidTr="00E23670">
              <w:trPr>
                <w:trHeight w:val="285"/>
              </w:trPr>
              <w:tc>
                <w:tcPr>
                  <w:tcW w:w="1164" w:type="dxa"/>
                </w:tcPr>
                <w:p w14:paraId="65C2FEBA" w14:textId="77777777" w:rsidR="00DF219C" w:rsidRPr="00C03517" w:rsidRDefault="00DF219C" w:rsidP="00DF219C">
                  <w:pPr>
                    <w:autoSpaceDE w:val="0"/>
                    <w:autoSpaceDN w:val="0"/>
                    <w:adjustRightInd w:val="0"/>
                    <w:contextualSpacing/>
                    <w:rPr>
                      <w:rFonts w:ascii="Calibri" w:hAnsi="Calibri" w:cs="Calibri"/>
                      <w:b/>
                      <w:color w:val="000000"/>
                      <w:sz w:val="18"/>
                      <w:szCs w:val="18"/>
                      <w:lang w:val="en-GB" w:eastAsia="en-GB" w:bidi="ar-SA"/>
                    </w:rPr>
                  </w:pPr>
                  <w:r w:rsidRPr="00C03517">
                    <w:rPr>
                      <w:rFonts w:ascii="Calibri" w:hAnsi="Calibri" w:cs="Calibri"/>
                      <w:b/>
                      <w:color w:val="000000"/>
                      <w:sz w:val="18"/>
                      <w:szCs w:val="18"/>
                      <w:lang w:val="en-GB" w:eastAsia="en-GB" w:bidi="ar-SA"/>
                    </w:rPr>
                    <w:t>COURSE CODE</w:t>
                  </w:r>
                </w:p>
              </w:tc>
              <w:tc>
                <w:tcPr>
                  <w:tcW w:w="4360" w:type="dxa"/>
                </w:tcPr>
                <w:p w14:paraId="04B3228E" w14:textId="77777777" w:rsidR="00DF219C" w:rsidRPr="00C03517" w:rsidRDefault="00DF219C" w:rsidP="00DF219C">
                  <w:pPr>
                    <w:autoSpaceDE w:val="0"/>
                    <w:autoSpaceDN w:val="0"/>
                    <w:adjustRightInd w:val="0"/>
                    <w:contextualSpacing/>
                    <w:rPr>
                      <w:rFonts w:ascii="Calibri" w:hAnsi="Calibri" w:cs="Calibri"/>
                      <w:b/>
                      <w:color w:val="000000"/>
                      <w:sz w:val="18"/>
                      <w:szCs w:val="18"/>
                      <w:lang w:val="en-GB" w:eastAsia="en-GB" w:bidi="ar-SA"/>
                    </w:rPr>
                  </w:pPr>
                  <w:r w:rsidRPr="00C03517">
                    <w:rPr>
                      <w:rFonts w:ascii="Calibri" w:hAnsi="Calibri" w:cs="Calibri"/>
                      <w:b/>
                      <w:color w:val="000000"/>
                      <w:sz w:val="18"/>
                      <w:szCs w:val="18"/>
                      <w:lang w:val="en-GB" w:eastAsia="en-GB" w:bidi="ar-SA"/>
                    </w:rPr>
                    <w:t>COURSE NAME</w:t>
                  </w:r>
                </w:p>
              </w:tc>
              <w:tc>
                <w:tcPr>
                  <w:tcW w:w="1417" w:type="dxa"/>
                </w:tcPr>
                <w:p w14:paraId="67415429" w14:textId="77777777" w:rsidR="00DF219C" w:rsidRPr="00C03517" w:rsidRDefault="00DF219C" w:rsidP="00DF219C">
                  <w:pPr>
                    <w:autoSpaceDE w:val="0"/>
                    <w:autoSpaceDN w:val="0"/>
                    <w:adjustRightInd w:val="0"/>
                    <w:contextualSpacing/>
                    <w:rPr>
                      <w:rFonts w:ascii="Calibri" w:hAnsi="Calibri" w:cs="Calibri"/>
                      <w:b/>
                      <w:color w:val="000000"/>
                      <w:sz w:val="18"/>
                      <w:szCs w:val="18"/>
                      <w:lang w:val="en-GB" w:eastAsia="en-GB" w:bidi="ar-SA"/>
                    </w:rPr>
                  </w:pPr>
                  <w:r w:rsidRPr="00C03517">
                    <w:rPr>
                      <w:rFonts w:ascii="Calibri" w:hAnsi="Calibri" w:cs="Calibri"/>
                      <w:b/>
                      <w:color w:val="000000"/>
                      <w:sz w:val="18"/>
                      <w:szCs w:val="18"/>
                      <w:lang w:val="en-GB" w:eastAsia="en-GB" w:bidi="ar-SA"/>
                    </w:rPr>
                    <w:t>REGISTERED</w:t>
                  </w:r>
                </w:p>
              </w:tc>
              <w:tc>
                <w:tcPr>
                  <w:tcW w:w="992" w:type="dxa"/>
                </w:tcPr>
                <w:p w14:paraId="50469A09" w14:textId="77777777" w:rsidR="00DF219C" w:rsidRPr="00C03517" w:rsidRDefault="00DF219C" w:rsidP="00DF219C">
                  <w:pPr>
                    <w:autoSpaceDE w:val="0"/>
                    <w:autoSpaceDN w:val="0"/>
                    <w:adjustRightInd w:val="0"/>
                    <w:contextualSpacing/>
                    <w:rPr>
                      <w:rFonts w:ascii="Calibri" w:hAnsi="Calibri" w:cs="Calibri"/>
                      <w:b/>
                      <w:color w:val="000000"/>
                      <w:sz w:val="18"/>
                      <w:szCs w:val="18"/>
                      <w:lang w:val="en-GB" w:eastAsia="en-GB" w:bidi="ar-SA"/>
                    </w:rPr>
                  </w:pPr>
                  <w:r w:rsidRPr="00C03517">
                    <w:rPr>
                      <w:rFonts w:ascii="Calibri" w:hAnsi="Calibri" w:cs="Calibri"/>
                      <w:b/>
                      <w:color w:val="000000"/>
                      <w:sz w:val="18"/>
                      <w:szCs w:val="18"/>
                      <w:lang w:val="en-GB" w:eastAsia="en-GB" w:bidi="ar-SA"/>
                    </w:rPr>
                    <w:t>GRADE</w:t>
                  </w:r>
                </w:p>
              </w:tc>
            </w:tr>
            <w:tr w:rsidR="00F228B1" w14:paraId="0ECFFCB8" w14:textId="77777777" w:rsidTr="00E23670">
              <w:trPr>
                <w:trHeight w:val="285"/>
              </w:trPr>
              <w:tc>
                <w:tcPr>
                  <w:tcW w:w="1164" w:type="dxa"/>
                  <w:vAlign w:val="bottom"/>
                </w:tcPr>
                <w:p w14:paraId="1984A27B" w14:textId="77777777" w:rsidR="00F228B1" w:rsidRPr="00440714" w:rsidRDefault="00F228B1" w:rsidP="00F228B1">
                  <w:pPr>
                    <w:rPr>
                      <w:rFonts w:cs="Times New Roman"/>
                      <w:color w:val="000000"/>
                      <w:lang w:val="en-GB" w:eastAsia="en-GB" w:bidi="ar-SA"/>
                    </w:rPr>
                  </w:pPr>
                  <w:r w:rsidRPr="00440714">
                    <w:rPr>
                      <w:rFonts w:cs="Times New Roman"/>
                      <w:color w:val="000000"/>
                      <w:lang w:val="en-GB" w:eastAsia="en-GB" w:bidi="ar-SA"/>
                    </w:rPr>
                    <w:t>{{</w:t>
                  </w:r>
                  <w:proofErr w:type="spellStart"/>
                  <w:r w:rsidRPr="00440714">
                    <w:rPr>
                      <w:rFonts w:cs="Times New Roman"/>
                      <w:color w:val="000000"/>
                      <w:lang w:val="en-GB" w:eastAsia="en-GB" w:bidi="ar-SA"/>
                    </w:rPr>
                    <w:t>CourseTable.Code</w:t>
                  </w:r>
                  <w:proofErr w:type="spellEnd"/>
                  <w:r w:rsidRPr="00440714">
                    <w:rPr>
                      <w:rFonts w:cs="Times New Roman"/>
                      <w:color w:val="000000"/>
                      <w:lang w:val="en-GB" w:eastAsia="en-GB" w:bidi="ar-SA"/>
                    </w:rPr>
                    <w:t>}}</w:t>
                  </w:r>
                </w:p>
              </w:tc>
              <w:tc>
                <w:tcPr>
                  <w:tcW w:w="4360" w:type="dxa"/>
                  <w:vAlign w:val="bottom"/>
                </w:tcPr>
                <w:p w14:paraId="105A1856" w14:textId="77777777" w:rsidR="00F228B1" w:rsidRPr="00440714" w:rsidRDefault="00F228B1" w:rsidP="00F228B1">
                  <w:pPr>
                    <w:rPr>
                      <w:rFonts w:cs="Times New Roman"/>
                      <w:color w:val="000000"/>
                      <w:lang w:val="en-GB" w:eastAsia="en-GB" w:bidi="ar-SA"/>
                    </w:rPr>
                  </w:pPr>
                  <w:r w:rsidRPr="00440714">
                    <w:rPr>
                      <w:rFonts w:cs="Times New Roman"/>
                      <w:color w:val="000000"/>
                      <w:lang w:val="en-GB" w:eastAsia="en-GB" w:bidi="ar-SA"/>
                    </w:rPr>
                    <w:t>{{CourseTable.Name}}</w:t>
                  </w:r>
                </w:p>
              </w:tc>
              <w:tc>
                <w:tcPr>
                  <w:tcW w:w="1417" w:type="dxa"/>
                </w:tcPr>
                <w:p w14:paraId="6B6451F0" w14:textId="77777777" w:rsidR="00F228B1" w:rsidRPr="00836821" w:rsidRDefault="00F228B1" w:rsidP="00F228B1">
                  <w:pPr>
                    <w:autoSpaceDE w:val="0"/>
                    <w:autoSpaceDN w:val="0"/>
                    <w:adjustRightInd w:val="0"/>
                    <w:contextualSpacing/>
                    <w:rPr>
                      <w:rFonts w:cs="Times New Roman"/>
                      <w:color w:val="000000"/>
                      <w:sz w:val="18"/>
                      <w:szCs w:val="18"/>
                      <w:lang w:val="en-GB" w:eastAsia="en-GB" w:bidi="ar-SA"/>
                    </w:rPr>
                  </w:pPr>
                  <w:r w:rsidRPr="00836821">
                    <w:rPr>
                      <w:rFonts w:cs="Times New Roman"/>
                      <w:color w:val="000000"/>
                      <w:sz w:val="18"/>
                      <w:szCs w:val="18"/>
                      <w:lang w:val="en-GB" w:eastAsia="en-GB" w:bidi="ar-SA"/>
                    </w:rPr>
                    <w:t>{{CourseTable.Registered}}</w:t>
                  </w:r>
                </w:p>
              </w:tc>
              <w:tc>
                <w:tcPr>
                  <w:tcW w:w="992" w:type="dxa"/>
                </w:tcPr>
                <w:p w14:paraId="02A854F5" w14:textId="77777777" w:rsidR="00F228B1" w:rsidRPr="00440714" w:rsidRDefault="00F228B1" w:rsidP="00F228B1">
                  <w:pPr>
                    <w:autoSpaceDE w:val="0"/>
                    <w:autoSpaceDN w:val="0"/>
                    <w:adjustRightInd w:val="0"/>
                    <w:contextualSpacing/>
                    <w:rPr>
                      <w:rFonts w:cs="Times New Roman"/>
                      <w:color w:val="000000"/>
                      <w:lang w:val="en-GB" w:eastAsia="en-GB" w:bidi="ar-SA"/>
                    </w:rPr>
                  </w:pPr>
                  <w:r w:rsidRPr="00440714">
                    <w:rPr>
                      <w:rFonts w:cs="Times New Roman"/>
                      <w:color w:val="000000"/>
                      <w:lang w:val="en-GB" w:eastAsia="en-GB" w:bidi="ar-SA"/>
                    </w:rPr>
                    <w:t>{{CourseTable.Grade}}</w:t>
                  </w:r>
                </w:p>
              </w:tc>
            </w:tr>
          </w:tbl>
          <w:p w14:paraId="0E14A15E" w14:textId="09D1693D" w:rsidR="00DF219C" w:rsidRPr="00C31CE8" w:rsidRDefault="00DF219C" w:rsidP="00C31CE8">
            <w:pPr>
              <w:jc w:val="both"/>
            </w:pPr>
            <w:r>
              <w:br/>
              <w:t xml:space="preserve">Date                            Student’s Advisor                             </w:t>
            </w:r>
          </w:p>
          <w:p w14:paraId="487F5E60" w14:textId="07831F6E" w:rsidR="00DF219C" w:rsidRPr="00836821" w:rsidRDefault="00E85E8D" w:rsidP="00DF219C">
            <w:pPr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AdvisorApprovedAt</w:t>
            </w:r>
            <w:proofErr w:type="spellEnd"/>
            <w:proofErr w:type="gramStart"/>
            <w:r w:rsidRPr="00440714">
              <w:rPr>
                <w:rFonts w:cs="Times New Roman"/>
              </w:rPr>
              <w:t>}}</w:t>
            </w:r>
            <w:r w:rsidR="00DF219C" w:rsidRPr="00440714">
              <w:rPr>
                <w:rFonts w:cs="Times New Roman"/>
              </w:rPr>
              <w:t xml:space="preserve">   </w:t>
            </w:r>
            <w:proofErr w:type="gramEnd"/>
            <w:r w:rsidR="00DF219C" w:rsidRPr="00440714">
              <w:rPr>
                <w:rFonts w:cs="Times New Roman"/>
              </w:rPr>
              <w:t xml:space="preserve">      </w:t>
            </w: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AdvisorName</w:t>
            </w:r>
            <w:proofErr w:type="spellEnd"/>
            <w:r w:rsidRPr="00836821">
              <w:rPr>
                <w:rFonts w:cs="Times New Roman"/>
                <w:sz w:val="18"/>
                <w:szCs w:val="18"/>
              </w:rPr>
              <w:t>}}</w:t>
            </w:r>
            <w:r w:rsidR="00DF219C" w:rsidRPr="00836821">
              <w:rPr>
                <w:rFonts w:cs="Times New Roman"/>
              </w:rPr>
              <w:t xml:space="preserve">      </w:t>
            </w:r>
          </w:p>
          <w:p w14:paraId="595470CD" w14:textId="77777777" w:rsidR="00DF219C" w:rsidRDefault="00DF219C" w:rsidP="00DF219C"/>
        </w:tc>
      </w:tr>
    </w:tbl>
    <w:p w14:paraId="7B35ED00" w14:textId="77777777" w:rsidR="00C25C88" w:rsidRDefault="00C25C88" w:rsidP="00E23670">
      <w:pPr>
        <w:jc w:val="center"/>
        <w:rPr>
          <w:b/>
          <w:bCs/>
          <w:sz w:val="28"/>
          <w:szCs w:val="28"/>
        </w:rPr>
      </w:pPr>
    </w:p>
    <w:p w14:paraId="5ED2074B" w14:textId="77777777" w:rsidR="00E23670" w:rsidRDefault="00C25C88" w:rsidP="00E2367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E23670" w:rsidRPr="004F0961">
        <w:rPr>
          <w:b/>
          <w:bCs/>
          <w:sz w:val="28"/>
          <w:szCs w:val="28"/>
        </w:rPr>
        <w:lastRenderedPageBreak/>
        <w:t>Application</w:t>
      </w:r>
      <w:r w:rsidR="00E23670">
        <w:rPr>
          <w:b/>
          <w:bCs/>
          <w:sz w:val="28"/>
          <w:szCs w:val="28"/>
        </w:rPr>
        <w:t xml:space="preserve"> Letter for Summer Training </w:t>
      </w:r>
    </w:p>
    <w:p w14:paraId="3A6EB079" w14:textId="77777777" w:rsidR="00E23670" w:rsidRDefault="00E23670" w:rsidP="00E23670">
      <w:pPr>
        <w:jc w:val="center"/>
      </w:pPr>
      <w:r>
        <w:rPr>
          <w:b/>
          <w:bCs/>
          <w:sz w:val="28"/>
          <w:szCs w:val="28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7513"/>
      </w:tblGrid>
      <w:tr w:rsidR="00E23670" w14:paraId="75957927" w14:textId="77777777" w:rsidTr="00263800">
        <w:trPr>
          <w:trHeight w:val="631"/>
        </w:trPr>
        <w:tc>
          <w:tcPr>
            <w:tcW w:w="9464" w:type="dxa"/>
            <w:gridSpan w:val="2"/>
            <w:tcBorders>
              <w:bottom w:val="dotted" w:sz="4" w:space="0" w:color="auto"/>
            </w:tcBorders>
            <w:vAlign w:val="bottom"/>
          </w:tcPr>
          <w:p w14:paraId="4374DED5" w14:textId="77777777" w:rsidR="00E23670" w:rsidRPr="003044E5" w:rsidRDefault="00E23670" w:rsidP="00AA288F">
            <w:pPr>
              <w:spacing w:line="360" w:lineRule="auto"/>
              <w:rPr>
                <w:b/>
              </w:rPr>
            </w:pPr>
            <w:r w:rsidRPr="003044E5">
              <w:rPr>
                <w:b/>
              </w:rPr>
              <w:t xml:space="preserve">Information Regarding to </w:t>
            </w:r>
            <w:r>
              <w:rPr>
                <w:b/>
              </w:rPr>
              <w:t>Student:</w:t>
            </w:r>
          </w:p>
        </w:tc>
      </w:tr>
      <w:tr w:rsidR="00E23670" w14:paraId="42765969" w14:textId="77777777" w:rsidTr="00263800">
        <w:trPr>
          <w:trHeight w:val="567"/>
        </w:trPr>
        <w:tc>
          <w:tcPr>
            <w:tcW w:w="195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0255BCF7" w14:textId="77777777" w:rsidR="00E23670" w:rsidRPr="00C06452" w:rsidRDefault="00E23670" w:rsidP="00AA288F">
            <w:pPr>
              <w:spacing w:line="360" w:lineRule="auto"/>
            </w:pPr>
            <w:r w:rsidRPr="00C06452">
              <w:t>Student Number</w:t>
            </w:r>
          </w:p>
        </w:tc>
        <w:tc>
          <w:tcPr>
            <w:tcW w:w="7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bottom"/>
          </w:tcPr>
          <w:p w14:paraId="2E3F0382" w14:textId="3E36FBDA" w:rsidR="00E23670" w:rsidRPr="00440714" w:rsidRDefault="00E85E8D" w:rsidP="00AA288F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StudentId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E23670" w14:paraId="0E2499E1" w14:textId="77777777" w:rsidTr="00263800">
        <w:trPr>
          <w:trHeight w:val="567"/>
        </w:trPr>
        <w:tc>
          <w:tcPr>
            <w:tcW w:w="195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5150F10D" w14:textId="77777777" w:rsidR="00E23670" w:rsidRPr="00C06452" w:rsidRDefault="00E23670" w:rsidP="00AA288F">
            <w:pPr>
              <w:spacing w:line="360" w:lineRule="auto"/>
            </w:pPr>
            <w:r w:rsidRPr="00C06452">
              <w:t>Full Name</w:t>
            </w:r>
          </w:p>
        </w:tc>
        <w:tc>
          <w:tcPr>
            <w:tcW w:w="7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bottom"/>
          </w:tcPr>
          <w:p w14:paraId="293C6CBF" w14:textId="0DDC21F0" w:rsidR="00E23670" w:rsidRPr="00440714" w:rsidRDefault="00E85E8D" w:rsidP="00AA288F">
            <w:pPr>
              <w:tabs>
                <w:tab w:val="left" w:leader="dot" w:pos="1894"/>
              </w:tabs>
              <w:spacing w:line="360" w:lineRule="auto"/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StudentName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  <w:tr w:rsidR="00E23670" w14:paraId="3223875E" w14:textId="77777777" w:rsidTr="00263800">
        <w:trPr>
          <w:trHeight w:val="612"/>
        </w:trPr>
        <w:tc>
          <w:tcPr>
            <w:tcW w:w="9464" w:type="dxa"/>
            <w:gridSpan w:val="2"/>
            <w:tcBorders>
              <w:top w:val="dotted" w:sz="4" w:space="0" w:color="auto"/>
            </w:tcBorders>
            <w:vAlign w:val="center"/>
          </w:tcPr>
          <w:p w14:paraId="2D3012F3" w14:textId="77777777" w:rsidR="00E23670" w:rsidRDefault="00E23670" w:rsidP="00AA288F">
            <w:pPr>
              <w:rPr>
                <w:b/>
                <w:iCs/>
              </w:rPr>
            </w:pPr>
          </w:p>
          <w:p w14:paraId="2853AF53" w14:textId="77777777" w:rsidR="00E23670" w:rsidRPr="00E374AC" w:rsidRDefault="00E23670" w:rsidP="00AA288F">
            <w:pPr>
              <w:spacing w:line="360" w:lineRule="auto"/>
              <w:rPr>
                <w:b/>
                <w:iCs/>
                <w:sz w:val="16"/>
                <w:szCs w:val="16"/>
              </w:rPr>
            </w:pPr>
          </w:p>
          <w:p w14:paraId="2D79BBBA" w14:textId="77777777" w:rsidR="00E23670" w:rsidRPr="003044E5" w:rsidRDefault="006F7517" w:rsidP="00AA288F">
            <w:pPr>
              <w:spacing w:line="360" w:lineRule="auto"/>
              <w:rPr>
                <w:b/>
              </w:rPr>
            </w:pPr>
            <w:r>
              <w:rPr>
                <w:b/>
                <w:iCs/>
              </w:rPr>
              <w:t xml:space="preserve">Terms and Conditions </w:t>
            </w:r>
            <w:r w:rsidR="00E374AC">
              <w:rPr>
                <w:b/>
                <w:iCs/>
              </w:rPr>
              <w:t>Agreement</w:t>
            </w:r>
            <w:r w:rsidR="00E23670">
              <w:rPr>
                <w:b/>
                <w:iCs/>
              </w:rPr>
              <w:t>:</w:t>
            </w:r>
          </w:p>
        </w:tc>
      </w:tr>
      <w:tr w:rsidR="00E23670" w14:paraId="7F07E62F" w14:textId="77777777" w:rsidTr="00AA288F">
        <w:tc>
          <w:tcPr>
            <w:tcW w:w="9464" w:type="dxa"/>
            <w:gridSpan w:val="2"/>
          </w:tcPr>
          <w:p w14:paraId="180CEEDA" w14:textId="77777777" w:rsidR="00E374AC" w:rsidRPr="00E374AC" w:rsidRDefault="00E374AC" w:rsidP="00E374AC">
            <w:pPr>
              <w:spacing w:after="120"/>
              <w:jc w:val="both"/>
            </w:pPr>
            <w:r w:rsidRPr="00E374AC">
              <w:t>By signing following terms and conditions I agree that;</w:t>
            </w:r>
          </w:p>
          <w:p w14:paraId="4333E288" w14:textId="77777777" w:rsidR="00E374AC" w:rsidRDefault="00E374AC" w:rsidP="00E374AC">
            <w:pPr>
              <w:numPr>
                <w:ilvl w:val="0"/>
                <w:numId w:val="3"/>
              </w:numPr>
              <w:spacing w:after="120"/>
              <w:jc w:val="both"/>
            </w:pPr>
            <w:r>
              <w:t>My s</w:t>
            </w:r>
            <w:r w:rsidRPr="00BF5AE5">
              <w:t>ummer training should be</w:t>
            </w:r>
            <w:r>
              <w:t xml:space="preserve"> at least</w:t>
            </w:r>
            <w:r w:rsidRPr="00BF5AE5">
              <w:t xml:space="preserve"> 30 full time working days. </w:t>
            </w:r>
          </w:p>
          <w:p w14:paraId="3886643B" w14:textId="77777777" w:rsidR="00E374AC" w:rsidRDefault="00E374AC" w:rsidP="00E374AC">
            <w:pPr>
              <w:numPr>
                <w:ilvl w:val="0"/>
                <w:numId w:val="4"/>
              </w:numPr>
              <w:spacing w:after="120"/>
              <w:ind w:left="567" w:firstLine="0"/>
              <w:jc w:val="both"/>
            </w:pPr>
            <w:r w:rsidRPr="00BF5AE5">
              <w:t xml:space="preserve">If </w:t>
            </w:r>
            <w:r>
              <w:t>my s</w:t>
            </w:r>
            <w:r w:rsidRPr="00BF5AE5">
              <w:t>ummer training period is less than 30 days</w:t>
            </w:r>
            <w:r>
              <w:t>,</w:t>
            </w:r>
            <w:r w:rsidRPr="00BF5AE5">
              <w:t xml:space="preserve"> </w:t>
            </w:r>
            <w:r>
              <w:t>my summer</w:t>
            </w:r>
            <w:r w:rsidRPr="00BF5AE5">
              <w:t xml:space="preserve"> training will be rejected without any future use of working days. </w:t>
            </w:r>
          </w:p>
          <w:p w14:paraId="16C009B2" w14:textId="77777777" w:rsidR="00E374AC" w:rsidRDefault="00E374AC" w:rsidP="00E374AC">
            <w:pPr>
              <w:numPr>
                <w:ilvl w:val="0"/>
                <w:numId w:val="4"/>
              </w:numPr>
              <w:spacing w:after="120"/>
              <w:ind w:left="567" w:firstLine="0"/>
              <w:jc w:val="both"/>
            </w:pPr>
            <w:r w:rsidRPr="00BF5AE5">
              <w:t xml:space="preserve">If </w:t>
            </w:r>
            <w:r>
              <w:t>I am</w:t>
            </w:r>
            <w:r w:rsidRPr="00BF5AE5">
              <w:t xml:space="preserve"> going to work on Saturdays that will be co</w:t>
            </w:r>
            <w:r>
              <w:t xml:space="preserve">unted as a half day and company </w:t>
            </w:r>
            <w:r w:rsidRPr="00BF5AE5">
              <w:t xml:space="preserve">should send an official letter stating that </w:t>
            </w:r>
            <w:r>
              <w:t>I am</w:t>
            </w:r>
            <w:r w:rsidRPr="00BF5AE5">
              <w:t xml:space="preserve"> going to work on Saturdays too.</w:t>
            </w:r>
          </w:p>
          <w:p w14:paraId="6040B878" w14:textId="77777777" w:rsidR="00E374AC" w:rsidRPr="00BF5AE5" w:rsidRDefault="00E374AC" w:rsidP="00E374AC">
            <w:pPr>
              <w:numPr>
                <w:ilvl w:val="0"/>
                <w:numId w:val="3"/>
              </w:numPr>
              <w:spacing w:after="120"/>
              <w:jc w:val="both"/>
            </w:pPr>
            <w:r>
              <w:t xml:space="preserve">I </w:t>
            </w:r>
            <w:r w:rsidRPr="00BF5AE5">
              <w:t xml:space="preserve">cannot do </w:t>
            </w:r>
            <w:r>
              <w:t>my</w:t>
            </w:r>
            <w:r w:rsidRPr="00BF5AE5">
              <w:t xml:space="preserve"> summer training while </w:t>
            </w:r>
            <w:r>
              <w:t>I am</w:t>
            </w:r>
            <w:r w:rsidRPr="00BF5AE5">
              <w:t xml:space="preserve"> registered to the summer school. If </w:t>
            </w:r>
            <w:r>
              <w:t>I</w:t>
            </w:r>
            <w:r w:rsidRPr="00BF5AE5">
              <w:t xml:space="preserve"> do so, </w:t>
            </w:r>
            <w:r>
              <w:t>my</w:t>
            </w:r>
            <w:r w:rsidRPr="00BF5AE5">
              <w:t xml:space="preserve"> training will be rejected without any further consideration.</w:t>
            </w:r>
          </w:p>
          <w:p w14:paraId="2DF1C663" w14:textId="77777777" w:rsidR="00E374AC" w:rsidRPr="00BF5AE5" w:rsidRDefault="00E374AC" w:rsidP="00E374AC">
            <w:pPr>
              <w:numPr>
                <w:ilvl w:val="0"/>
                <w:numId w:val="3"/>
              </w:numPr>
              <w:spacing w:after="120"/>
              <w:jc w:val="both"/>
            </w:pPr>
            <w:r w:rsidRPr="00BF5AE5">
              <w:t xml:space="preserve">The company/organization </w:t>
            </w:r>
            <w:r>
              <w:t xml:space="preserve">that I will do my summer training </w:t>
            </w:r>
            <w:r w:rsidRPr="00BF5AE5">
              <w:t>should employ at least one engineer or scientist</w:t>
            </w:r>
            <w:r>
              <w:t xml:space="preserve">, and should assign to me a supervisor during my period of training which cannot be changed. </w:t>
            </w:r>
            <w:r w:rsidRPr="00BF5AE5">
              <w:t xml:space="preserve">If </w:t>
            </w:r>
            <w:r>
              <w:t>it does not</w:t>
            </w:r>
            <w:r w:rsidRPr="00BF5AE5">
              <w:t xml:space="preserve"> so, </w:t>
            </w:r>
            <w:r>
              <w:t>my</w:t>
            </w:r>
            <w:r w:rsidRPr="00BF5AE5">
              <w:t xml:space="preserve"> training will be rejected without any further consideration.</w:t>
            </w:r>
          </w:p>
          <w:p w14:paraId="2F5481EF" w14:textId="77777777" w:rsidR="00E374AC" w:rsidRPr="00BF5AE5" w:rsidRDefault="00E374AC" w:rsidP="00E374AC">
            <w:pPr>
              <w:numPr>
                <w:ilvl w:val="0"/>
                <w:numId w:val="5"/>
              </w:numPr>
              <w:spacing w:after="120"/>
              <w:jc w:val="both"/>
            </w:pPr>
            <w:r>
              <w:t>During my summer training s</w:t>
            </w:r>
            <w:r w:rsidRPr="00BF5AE5">
              <w:t xml:space="preserve">cope of </w:t>
            </w:r>
            <w:r>
              <w:t>my</w:t>
            </w:r>
            <w:r w:rsidRPr="00BF5AE5">
              <w:t xml:space="preserve"> training work should be directly related to </w:t>
            </w:r>
            <w:r>
              <w:t xml:space="preserve">my </w:t>
            </w:r>
            <w:r w:rsidRPr="00BF5AE5">
              <w:t>major field within the engineering faculty.</w:t>
            </w:r>
          </w:p>
          <w:p w14:paraId="5809699E" w14:textId="77777777" w:rsidR="00E374AC" w:rsidRDefault="00E374AC" w:rsidP="00E374AC">
            <w:pPr>
              <w:numPr>
                <w:ilvl w:val="0"/>
                <w:numId w:val="6"/>
              </w:numPr>
              <w:spacing w:after="120"/>
              <w:jc w:val="both"/>
            </w:pPr>
            <w:r w:rsidRPr="00BF5AE5">
              <w:t xml:space="preserve">The job that assigned to </w:t>
            </w:r>
            <w:r>
              <w:t>me</w:t>
            </w:r>
            <w:r w:rsidRPr="00BF5AE5">
              <w:t xml:space="preserve"> should be software or hardware related or both. Job can be software development, maintenance, installation, testing, quality assurance, operation or any action regarding to the engineering activity in the</w:t>
            </w:r>
            <w:r>
              <w:t xml:space="preserve"> scope of my degree.</w:t>
            </w:r>
          </w:p>
          <w:p w14:paraId="7C25AA49" w14:textId="77777777" w:rsidR="00E374AC" w:rsidRPr="00BF5AE5" w:rsidRDefault="00E374AC" w:rsidP="00E374AC">
            <w:pPr>
              <w:numPr>
                <w:ilvl w:val="0"/>
                <w:numId w:val="6"/>
              </w:numPr>
              <w:spacing w:after="120"/>
              <w:jc w:val="both"/>
            </w:pPr>
            <w:r w:rsidRPr="00BF5AE5">
              <w:t xml:space="preserve">If </w:t>
            </w:r>
            <w:r>
              <w:t>it does not</w:t>
            </w:r>
            <w:r w:rsidRPr="00BF5AE5">
              <w:t xml:space="preserve"> so, </w:t>
            </w:r>
            <w:r>
              <w:t>my</w:t>
            </w:r>
            <w:r w:rsidRPr="00BF5AE5">
              <w:t xml:space="preserve"> training will be rejected without any further consideration.</w:t>
            </w:r>
          </w:p>
          <w:p w14:paraId="4C02B532" w14:textId="77777777" w:rsidR="00E374AC" w:rsidRDefault="00E374AC" w:rsidP="00AA288F">
            <w:pPr>
              <w:jc w:val="both"/>
            </w:pPr>
          </w:p>
          <w:p w14:paraId="1EEE109D" w14:textId="4B374004" w:rsidR="00E23670" w:rsidRPr="00CF3EFA" w:rsidRDefault="00E23670" w:rsidP="00AA288F">
            <w:pPr>
              <w:jc w:val="both"/>
            </w:pPr>
            <w:r>
              <w:br/>
              <w:t xml:space="preserve">Date                            </w:t>
            </w:r>
          </w:p>
          <w:p w14:paraId="2E001B85" w14:textId="77777777" w:rsidR="00E23670" w:rsidRPr="00C92CB2" w:rsidRDefault="00E23670" w:rsidP="00AA288F">
            <w:pPr>
              <w:rPr>
                <w:sz w:val="20"/>
                <w:szCs w:val="20"/>
              </w:rPr>
            </w:pPr>
          </w:p>
          <w:p w14:paraId="2ACC69E9" w14:textId="290ECDBB" w:rsidR="00E23670" w:rsidRPr="00440714" w:rsidRDefault="00E85E8D" w:rsidP="00E85E8D">
            <w:pPr>
              <w:rPr>
                <w:rFonts w:cs="Times New Roman"/>
              </w:rPr>
            </w:pPr>
            <w:r w:rsidRPr="00440714">
              <w:rPr>
                <w:rFonts w:cs="Times New Roman"/>
              </w:rPr>
              <w:t>{{</w:t>
            </w:r>
            <w:proofErr w:type="spellStart"/>
            <w:r w:rsidRPr="00440714">
              <w:rPr>
                <w:rFonts w:cs="Times New Roman"/>
              </w:rPr>
              <w:t>StudentElectronicAcceptanceAt</w:t>
            </w:r>
            <w:proofErr w:type="spellEnd"/>
            <w:r w:rsidRPr="00440714">
              <w:rPr>
                <w:rFonts w:cs="Times New Roman"/>
              </w:rPr>
              <w:t>}}</w:t>
            </w:r>
          </w:p>
        </w:tc>
      </w:tr>
    </w:tbl>
    <w:p w14:paraId="6D169168" w14:textId="77777777" w:rsidR="00FF2200" w:rsidRDefault="00FF2200" w:rsidP="00E374AC">
      <w:pPr>
        <w:pStyle w:val="AltBilgi"/>
        <w:ind w:right="360"/>
        <w:jc w:val="both"/>
      </w:pPr>
    </w:p>
    <w:sectPr w:rsidR="00FF2200" w:rsidSect="00426213">
      <w:headerReference w:type="default" r:id="rId7"/>
      <w:footerReference w:type="even" r:id="rId8"/>
      <w:footerReference w:type="default" r:id="rId9"/>
      <w:pgSz w:w="12240" w:h="15840"/>
      <w:pgMar w:top="1440" w:right="1467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95E47" w14:textId="77777777" w:rsidR="00B14354" w:rsidRDefault="00B14354">
      <w:r>
        <w:separator/>
      </w:r>
    </w:p>
  </w:endnote>
  <w:endnote w:type="continuationSeparator" w:id="0">
    <w:p w14:paraId="61663482" w14:textId="77777777" w:rsidR="00B14354" w:rsidRDefault="00B14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8E644" w14:textId="77777777" w:rsidR="007416D1" w:rsidRDefault="007416D1" w:rsidP="00EC5E92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08A68BBC" w14:textId="77777777" w:rsidR="007416D1" w:rsidRDefault="007416D1" w:rsidP="00C52DD7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D35B4" w14:textId="77777777" w:rsidR="007416D1" w:rsidRDefault="007416D1" w:rsidP="00EC5E92">
    <w:pPr>
      <w:pStyle w:val="AltBilgi"/>
      <w:framePr w:wrap="around" w:vAnchor="text" w:hAnchor="margin" w:xAlign="right" w:y="1"/>
      <w:rPr>
        <w:rStyle w:val="SayfaNumaras"/>
      </w:rPr>
    </w:pPr>
  </w:p>
  <w:p w14:paraId="33323BCB" w14:textId="77777777" w:rsidR="007416D1" w:rsidRPr="00CE4BAE" w:rsidRDefault="007416D1" w:rsidP="00F76B98">
    <w:pPr>
      <w:pStyle w:val="AltBilgi"/>
      <w:ind w:right="360"/>
      <w:rPr>
        <w:rFonts w:ascii="Tahoma" w:hAnsi="Tahoma" w:cs="Tahoma"/>
        <w:sz w:val="20"/>
      </w:rPr>
    </w:pPr>
    <w:r w:rsidRPr="00CE4BAE">
      <w:rPr>
        <w:rFonts w:ascii="Tahoma" w:hAnsi="Tahoma" w:cs="Tahoma"/>
        <w:sz w:val="20"/>
      </w:rPr>
      <w:t>Summer</w:t>
    </w:r>
    <w:r w:rsidR="00184F5C">
      <w:rPr>
        <w:rFonts w:ascii="Tahoma" w:hAnsi="Tahoma" w:cs="Tahoma"/>
        <w:sz w:val="20"/>
      </w:rPr>
      <w:t xml:space="preserve"> Training Application Letter 202</w:t>
    </w:r>
    <w:r w:rsidR="00F228B1">
      <w:rPr>
        <w:rFonts w:ascii="Tahoma" w:hAnsi="Tahoma" w:cs="Tahoma"/>
        <w:sz w:val="20"/>
      </w:rPr>
      <w:t>5</w:t>
    </w:r>
    <w:r w:rsidRPr="00CE4BAE">
      <w:rPr>
        <w:rFonts w:ascii="Tahoma" w:hAnsi="Tahoma" w:cs="Tahoma"/>
        <w:sz w:val="20"/>
      </w:rPr>
      <w:t xml:space="preserve">: Confidential Letter </w:t>
    </w:r>
  </w:p>
  <w:p w14:paraId="292CA8E6" w14:textId="77777777" w:rsidR="007416D1" w:rsidRPr="00CE4BAE" w:rsidRDefault="007416D1" w:rsidP="00F76B98">
    <w:pPr>
      <w:pStyle w:val="AltBilgi"/>
      <w:pBdr>
        <w:top w:val="single" w:sz="4" w:space="1" w:color="auto"/>
      </w:pBdr>
      <w:ind w:right="360"/>
      <w:rPr>
        <w:rFonts w:ascii="Tahoma" w:hAnsi="Tahoma" w:cs="Tahoma"/>
        <w:sz w:val="14"/>
        <w:szCs w:val="16"/>
      </w:rPr>
    </w:pPr>
    <w:r w:rsidRPr="00CE4BAE">
      <w:rPr>
        <w:rFonts w:ascii="Tahoma" w:hAnsi="Tahoma" w:cs="Tahoma"/>
        <w:sz w:val="14"/>
        <w:szCs w:val="16"/>
      </w:rPr>
      <w:t xml:space="preserve">Address: </w:t>
    </w:r>
    <w:r w:rsidR="00C92CB2">
      <w:rPr>
        <w:rFonts w:ascii="Tahoma" w:hAnsi="Tahoma" w:cs="Tahoma"/>
        <w:sz w:val="14"/>
        <w:szCs w:val="16"/>
      </w:rPr>
      <w:t xml:space="preserve">Engineering Faculty, Cyprus International University, </w:t>
    </w:r>
    <w:proofErr w:type="spellStart"/>
    <w:r w:rsidRPr="00CE4BAE">
      <w:rPr>
        <w:rFonts w:ascii="Tahoma" w:hAnsi="Tahoma" w:cs="Tahoma"/>
        <w:sz w:val="14"/>
        <w:szCs w:val="16"/>
      </w:rPr>
      <w:t>Haspolat</w:t>
    </w:r>
    <w:proofErr w:type="spellEnd"/>
    <w:r w:rsidRPr="00CE4BAE">
      <w:rPr>
        <w:rFonts w:ascii="Tahoma" w:hAnsi="Tahoma" w:cs="Tahoma"/>
        <w:sz w:val="14"/>
        <w:szCs w:val="16"/>
      </w:rPr>
      <w:t xml:space="preserve"> </w:t>
    </w:r>
    <w:proofErr w:type="spellStart"/>
    <w:r w:rsidRPr="00CE4BAE">
      <w:rPr>
        <w:rFonts w:ascii="Tahoma" w:hAnsi="Tahoma" w:cs="Tahoma"/>
        <w:sz w:val="14"/>
        <w:szCs w:val="16"/>
      </w:rPr>
      <w:t>Lefkoşa</w:t>
    </w:r>
    <w:proofErr w:type="spellEnd"/>
    <w:r w:rsidRPr="00CE4BAE">
      <w:rPr>
        <w:rFonts w:ascii="Tahoma" w:hAnsi="Tahoma" w:cs="Tahoma"/>
        <w:sz w:val="14"/>
        <w:szCs w:val="16"/>
      </w:rPr>
      <w:t>, North Cyprus, Mersin 10 Turkey</w:t>
    </w:r>
  </w:p>
  <w:p w14:paraId="31584457" w14:textId="77777777" w:rsidR="007416D1" w:rsidRPr="00CE4BAE" w:rsidRDefault="007416D1" w:rsidP="00F76B98">
    <w:pPr>
      <w:pStyle w:val="AltBilgi"/>
      <w:pBdr>
        <w:top w:val="single" w:sz="4" w:space="1" w:color="auto"/>
      </w:pBdr>
      <w:ind w:right="360"/>
      <w:rPr>
        <w:rFonts w:ascii="Tahoma" w:hAnsi="Tahoma" w:cs="Tahoma"/>
        <w:sz w:val="14"/>
        <w:szCs w:val="16"/>
      </w:rPr>
    </w:pPr>
    <w:r w:rsidRPr="00CE4BAE">
      <w:rPr>
        <w:rFonts w:ascii="Tahoma" w:hAnsi="Tahoma" w:cs="Tahoma"/>
        <w:sz w:val="14"/>
        <w:szCs w:val="16"/>
      </w:rPr>
      <w:t>Tel: +90(392)671 11 11 (2401)</w:t>
    </w:r>
  </w:p>
  <w:p w14:paraId="22428DB5" w14:textId="77777777" w:rsidR="007416D1" w:rsidRPr="00CE4BAE" w:rsidRDefault="007416D1" w:rsidP="00F76B98">
    <w:pPr>
      <w:pStyle w:val="AltBilgi"/>
      <w:pBdr>
        <w:top w:val="single" w:sz="4" w:space="1" w:color="auto"/>
      </w:pBdr>
      <w:ind w:right="360"/>
      <w:rPr>
        <w:rFonts w:ascii="Tahoma" w:hAnsi="Tahoma" w:cs="Tahoma"/>
        <w:sz w:val="14"/>
        <w:szCs w:val="16"/>
      </w:rPr>
    </w:pPr>
    <w:r w:rsidRPr="00CE4BAE">
      <w:rPr>
        <w:rFonts w:ascii="Tahoma" w:hAnsi="Tahoma" w:cs="Tahoma"/>
        <w:sz w:val="14"/>
        <w:szCs w:val="16"/>
      </w:rPr>
      <w:t>Web:</w:t>
    </w:r>
    <w:r w:rsidR="00723C2D">
      <w:rPr>
        <w:rFonts w:ascii="Tahoma" w:hAnsi="Tahoma" w:cs="Tahoma"/>
        <w:sz w:val="14"/>
        <w:szCs w:val="16"/>
      </w:rPr>
      <w:t xml:space="preserve"> </w:t>
    </w:r>
    <w:r w:rsidRPr="00CE4BAE">
      <w:rPr>
        <w:rFonts w:ascii="Tahoma" w:hAnsi="Tahoma" w:cs="Tahoma"/>
        <w:sz w:val="14"/>
        <w:szCs w:val="16"/>
      </w:rPr>
      <w:t>http://www.ciu.edu.tr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EA7D0" w14:textId="77777777" w:rsidR="00B14354" w:rsidRDefault="00B14354">
      <w:r>
        <w:separator/>
      </w:r>
    </w:p>
  </w:footnote>
  <w:footnote w:type="continuationSeparator" w:id="0">
    <w:p w14:paraId="4E268A2E" w14:textId="77777777" w:rsidR="00B14354" w:rsidRDefault="00B14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56" w:type="dxa"/>
      <w:tblLook w:val="01E0" w:firstRow="1" w:lastRow="1" w:firstColumn="1" w:lastColumn="1" w:noHBand="0" w:noVBand="0"/>
    </w:tblPr>
    <w:tblGrid>
      <w:gridCol w:w="1566"/>
      <w:gridCol w:w="7290"/>
    </w:tblGrid>
    <w:tr w:rsidR="00AB4D0B" w:rsidRPr="00267D8F" w14:paraId="4EBC012A" w14:textId="77777777" w:rsidTr="0043209C">
      <w:tc>
        <w:tcPr>
          <w:tcW w:w="828" w:type="dxa"/>
        </w:tcPr>
        <w:p w14:paraId="7E18FA68" w14:textId="5869A9A4" w:rsidR="00AB4D0B" w:rsidRDefault="00F33011" w:rsidP="00AB4D0B">
          <w:pPr>
            <w:pStyle w:val="stBilgi"/>
          </w:pPr>
          <w:r w:rsidRPr="002D5D6D">
            <w:rPr>
              <w:noProof/>
            </w:rPr>
            <w:drawing>
              <wp:inline distT="0" distB="0" distL="0" distR="0" wp14:anchorId="0600868C" wp14:editId="2FC5F58B">
                <wp:extent cx="857250" cy="857250"/>
                <wp:effectExtent l="0" t="0" r="0" b="0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8" w:type="dxa"/>
        </w:tcPr>
        <w:p w14:paraId="1F4B5747" w14:textId="77777777" w:rsidR="00AB4D0B" w:rsidRPr="00AB4D0B" w:rsidRDefault="00AB4D0B" w:rsidP="00AB4D0B">
          <w:pPr>
            <w:pStyle w:val="stBilgi"/>
            <w:jc w:val="center"/>
            <w:rPr>
              <w:b/>
              <w:sz w:val="6"/>
              <w:szCs w:val="6"/>
            </w:rPr>
          </w:pPr>
        </w:p>
        <w:p w14:paraId="285FFD0F" w14:textId="77777777" w:rsidR="00AB4D0B" w:rsidRPr="00AB4D0B" w:rsidRDefault="00AB4D0B" w:rsidP="00AB4D0B">
          <w:pPr>
            <w:pStyle w:val="stBilgi"/>
            <w:jc w:val="center"/>
            <w:rPr>
              <w:b/>
              <w:sz w:val="36"/>
              <w:szCs w:val="36"/>
            </w:rPr>
          </w:pPr>
          <w:r w:rsidRPr="00AB4D0B">
            <w:rPr>
              <w:b/>
              <w:sz w:val="36"/>
              <w:szCs w:val="36"/>
            </w:rPr>
            <w:t>Cyprus International University</w:t>
          </w:r>
        </w:p>
        <w:p w14:paraId="057C001F" w14:textId="77777777" w:rsidR="00AB4D0B" w:rsidRDefault="00AB4D0B" w:rsidP="00AB4D0B">
          <w:pPr>
            <w:pStyle w:val="stBilgi"/>
            <w:jc w:val="center"/>
            <w:rPr>
              <w:sz w:val="32"/>
              <w:szCs w:val="32"/>
            </w:rPr>
          </w:pPr>
          <w:r w:rsidRPr="00AB4D0B">
            <w:rPr>
              <w:b/>
              <w:sz w:val="32"/>
              <w:szCs w:val="32"/>
            </w:rPr>
            <w:t>Faculty of Engineering</w:t>
          </w:r>
        </w:p>
        <w:p w14:paraId="011D464F" w14:textId="77777777" w:rsidR="00AB4D0B" w:rsidRPr="00083C20" w:rsidRDefault="007872F1" w:rsidP="00AB4D0B">
          <w:pPr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Software</w:t>
          </w:r>
          <w:r w:rsidR="00AB4D0B" w:rsidRPr="00083C20">
            <w:rPr>
              <w:b/>
              <w:sz w:val="32"/>
              <w:szCs w:val="32"/>
            </w:rPr>
            <w:t xml:space="preserve"> Engineering</w:t>
          </w:r>
        </w:p>
        <w:p w14:paraId="5B1EFC25" w14:textId="77777777" w:rsidR="00AB4D0B" w:rsidRPr="00267D8F" w:rsidRDefault="00AB4D0B" w:rsidP="00AB4D0B">
          <w:pPr>
            <w:pStyle w:val="stBilgi"/>
            <w:jc w:val="right"/>
            <w:rPr>
              <w:sz w:val="32"/>
              <w:szCs w:val="32"/>
            </w:rPr>
          </w:pPr>
        </w:p>
      </w:tc>
    </w:tr>
  </w:tbl>
  <w:p w14:paraId="1D8598E1" w14:textId="77777777" w:rsidR="007416D1" w:rsidRDefault="007416D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86CC4"/>
    <w:multiLevelType w:val="hybridMultilevel"/>
    <w:tmpl w:val="D12C3198"/>
    <w:lvl w:ilvl="0" w:tplc="041F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2832F7"/>
    <w:multiLevelType w:val="hybridMultilevel"/>
    <w:tmpl w:val="C43227F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2B5B7F41"/>
    <w:multiLevelType w:val="hybridMultilevel"/>
    <w:tmpl w:val="C68ED8B8"/>
    <w:lvl w:ilvl="0" w:tplc="36FA8B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2AC21C4"/>
    <w:multiLevelType w:val="hybridMultilevel"/>
    <w:tmpl w:val="3CF85E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E534AA"/>
    <w:multiLevelType w:val="hybridMultilevel"/>
    <w:tmpl w:val="45BE1764"/>
    <w:lvl w:ilvl="0" w:tplc="0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6F857E15"/>
    <w:multiLevelType w:val="hybridMultilevel"/>
    <w:tmpl w:val="9B4C4A20"/>
    <w:lvl w:ilvl="0" w:tplc="041F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7485386">
    <w:abstractNumId w:val="2"/>
  </w:num>
  <w:num w:numId="2" w16cid:durableId="690910901">
    <w:abstractNumId w:val="1"/>
  </w:num>
  <w:num w:numId="3" w16cid:durableId="1109278800">
    <w:abstractNumId w:val="5"/>
  </w:num>
  <w:num w:numId="4" w16cid:durableId="129250863">
    <w:abstractNumId w:val="4"/>
  </w:num>
  <w:num w:numId="5" w16cid:durableId="1570001895">
    <w:abstractNumId w:val="0"/>
  </w:num>
  <w:num w:numId="6" w16cid:durableId="2047026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61"/>
    <w:rsid w:val="0000145F"/>
    <w:rsid w:val="00016B07"/>
    <w:rsid w:val="00016C6C"/>
    <w:rsid w:val="0001783E"/>
    <w:rsid w:val="00020F79"/>
    <w:rsid w:val="00030CBA"/>
    <w:rsid w:val="00064A5F"/>
    <w:rsid w:val="000703D7"/>
    <w:rsid w:val="00083C20"/>
    <w:rsid w:val="00094216"/>
    <w:rsid w:val="000A09F7"/>
    <w:rsid w:val="000A26DE"/>
    <w:rsid w:val="000D5A53"/>
    <w:rsid w:val="000D6EDA"/>
    <w:rsid w:val="000E191E"/>
    <w:rsid w:val="00102695"/>
    <w:rsid w:val="00103197"/>
    <w:rsid w:val="00110AEC"/>
    <w:rsid w:val="00124444"/>
    <w:rsid w:val="0013401F"/>
    <w:rsid w:val="00172E79"/>
    <w:rsid w:val="00182402"/>
    <w:rsid w:val="00184F5C"/>
    <w:rsid w:val="001E42A8"/>
    <w:rsid w:val="001E5BFC"/>
    <w:rsid w:val="00223D80"/>
    <w:rsid w:val="00232461"/>
    <w:rsid w:val="00245AB3"/>
    <w:rsid w:val="002634BF"/>
    <w:rsid w:val="00263800"/>
    <w:rsid w:val="00263E81"/>
    <w:rsid w:val="002776DF"/>
    <w:rsid w:val="002A0E80"/>
    <w:rsid w:val="002B21B5"/>
    <w:rsid w:val="002E2D18"/>
    <w:rsid w:val="003044E5"/>
    <w:rsid w:val="00321F0D"/>
    <w:rsid w:val="00334C12"/>
    <w:rsid w:val="00366CA0"/>
    <w:rsid w:val="003722E1"/>
    <w:rsid w:val="003816D2"/>
    <w:rsid w:val="00397787"/>
    <w:rsid w:val="003B226B"/>
    <w:rsid w:val="003B6ECA"/>
    <w:rsid w:val="003D4499"/>
    <w:rsid w:val="003E158E"/>
    <w:rsid w:val="004033AB"/>
    <w:rsid w:val="00420B61"/>
    <w:rsid w:val="00426213"/>
    <w:rsid w:val="0043209C"/>
    <w:rsid w:val="00440714"/>
    <w:rsid w:val="00440EFF"/>
    <w:rsid w:val="004629B1"/>
    <w:rsid w:val="00463081"/>
    <w:rsid w:val="004704FD"/>
    <w:rsid w:val="00480734"/>
    <w:rsid w:val="004B2873"/>
    <w:rsid w:val="004B6D82"/>
    <w:rsid w:val="004D18DE"/>
    <w:rsid w:val="004F0961"/>
    <w:rsid w:val="00521421"/>
    <w:rsid w:val="00525DEE"/>
    <w:rsid w:val="00532571"/>
    <w:rsid w:val="00535D82"/>
    <w:rsid w:val="005559CB"/>
    <w:rsid w:val="00587C74"/>
    <w:rsid w:val="005B2E93"/>
    <w:rsid w:val="005C302B"/>
    <w:rsid w:val="005D1992"/>
    <w:rsid w:val="005D3098"/>
    <w:rsid w:val="005D6E60"/>
    <w:rsid w:val="00601440"/>
    <w:rsid w:val="00614830"/>
    <w:rsid w:val="0061566C"/>
    <w:rsid w:val="00652FF7"/>
    <w:rsid w:val="006553FF"/>
    <w:rsid w:val="006E2AF0"/>
    <w:rsid w:val="006F7517"/>
    <w:rsid w:val="006F7D28"/>
    <w:rsid w:val="00702AE9"/>
    <w:rsid w:val="00714263"/>
    <w:rsid w:val="0071589A"/>
    <w:rsid w:val="00723C2D"/>
    <w:rsid w:val="00724208"/>
    <w:rsid w:val="00724B16"/>
    <w:rsid w:val="007416D1"/>
    <w:rsid w:val="00746C98"/>
    <w:rsid w:val="0076605C"/>
    <w:rsid w:val="00782912"/>
    <w:rsid w:val="007872F1"/>
    <w:rsid w:val="007B1D85"/>
    <w:rsid w:val="007B7B5F"/>
    <w:rsid w:val="007D631E"/>
    <w:rsid w:val="007F6B57"/>
    <w:rsid w:val="0080173F"/>
    <w:rsid w:val="008051DC"/>
    <w:rsid w:val="008321C9"/>
    <w:rsid w:val="00836821"/>
    <w:rsid w:val="00845ECD"/>
    <w:rsid w:val="008843A1"/>
    <w:rsid w:val="008B2F13"/>
    <w:rsid w:val="008B374C"/>
    <w:rsid w:val="008B4892"/>
    <w:rsid w:val="008C3F4A"/>
    <w:rsid w:val="008D0539"/>
    <w:rsid w:val="008E0A20"/>
    <w:rsid w:val="00902A60"/>
    <w:rsid w:val="009157F3"/>
    <w:rsid w:val="00915D4E"/>
    <w:rsid w:val="009173FC"/>
    <w:rsid w:val="00942D88"/>
    <w:rsid w:val="00946284"/>
    <w:rsid w:val="0096022A"/>
    <w:rsid w:val="0097757D"/>
    <w:rsid w:val="00986754"/>
    <w:rsid w:val="009B49CA"/>
    <w:rsid w:val="009F3594"/>
    <w:rsid w:val="009F4D26"/>
    <w:rsid w:val="00A1667B"/>
    <w:rsid w:val="00A33021"/>
    <w:rsid w:val="00A33D5E"/>
    <w:rsid w:val="00A55A44"/>
    <w:rsid w:val="00A803C0"/>
    <w:rsid w:val="00A95197"/>
    <w:rsid w:val="00AA288F"/>
    <w:rsid w:val="00AB4D0B"/>
    <w:rsid w:val="00AC21DA"/>
    <w:rsid w:val="00AC2A97"/>
    <w:rsid w:val="00AC4887"/>
    <w:rsid w:val="00AD16CB"/>
    <w:rsid w:val="00AD6312"/>
    <w:rsid w:val="00AE0C81"/>
    <w:rsid w:val="00B024F6"/>
    <w:rsid w:val="00B14354"/>
    <w:rsid w:val="00B41506"/>
    <w:rsid w:val="00B54952"/>
    <w:rsid w:val="00B7606C"/>
    <w:rsid w:val="00B93280"/>
    <w:rsid w:val="00BB56EC"/>
    <w:rsid w:val="00BC3BDD"/>
    <w:rsid w:val="00BD2C0B"/>
    <w:rsid w:val="00BD38F0"/>
    <w:rsid w:val="00BE2E86"/>
    <w:rsid w:val="00BF6865"/>
    <w:rsid w:val="00C06452"/>
    <w:rsid w:val="00C1225C"/>
    <w:rsid w:val="00C205A6"/>
    <w:rsid w:val="00C25C88"/>
    <w:rsid w:val="00C31948"/>
    <w:rsid w:val="00C31CE8"/>
    <w:rsid w:val="00C361C2"/>
    <w:rsid w:val="00C37F82"/>
    <w:rsid w:val="00C469D3"/>
    <w:rsid w:val="00C52DD7"/>
    <w:rsid w:val="00C773CB"/>
    <w:rsid w:val="00C774E8"/>
    <w:rsid w:val="00C80641"/>
    <w:rsid w:val="00C91614"/>
    <w:rsid w:val="00C92CB2"/>
    <w:rsid w:val="00C93DDD"/>
    <w:rsid w:val="00CB4854"/>
    <w:rsid w:val="00CC3B5D"/>
    <w:rsid w:val="00CE4BAE"/>
    <w:rsid w:val="00D030D6"/>
    <w:rsid w:val="00D30CC2"/>
    <w:rsid w:val="00D32E60"/>
    <w:rsid w:val="00D36BA9"/>
    <w:rsid w:val="00D469AF"/>
    <w:rsid w:val="00D534FE"/>
    <w:rsid w:val="00D62F9B"/>
    <w:rsid w:val="00D826D7"/>
    <w:rsid w:val="00DB0016"/>
    <w:rsid w:val="00DD0D35"/>
    <w:rsid w:val="00DD16ED"/>
    <w:rsid w:val="00DD7906"/>
    <w:rsid w:val="00DF0500"/>
    <w:rsid w:val="00DF219C"/>
    <w:rsid w:val="00DF34D8"/>
    <w:rsid w:val="00E10444"/>
    <w:rsid w:val="00E21D05"/>
    <w:rsid w:val="00E23670"/>
    <w:rsid w:val="00E35333"/>
    <w:rsid w:val="00E374AC"/>
    <w:rsid w:val="00E46487"/>
    <w:rsid w:val="00E85E8D"/>
    <w:rsid w:val="00E913B5"/>
    <w:rsid w:val="00EB4416"/>
    <w:rsid w:val="00EC5E92"/>
    <w:rsid w:val="00EC7911"/>
    <w:rsid w:val="00EF1BFF"/>
    <w:rsid w:val="00F05B6F"/>
    <w:rsid w:val="00F228B1"/>
    <w:rsid w:val="00F27F62"/>
    <w:rsid w:val="00F33011"/>
    <w:rsid w:val="00F40FD3"/>
    <w:rsid w:val="00F54201"/>
    <w:rsid w:val="00F62AEE"/>
    <w:rsid w:val="00F6671E"/>
    <w:rsid w:val="00F76B98"/>
    <w:rsid w:val="00F847CB"/>
    <w:rsid w:val="00FA51CE"/>
    <w:rsid w:val="00FC0E16"/>
    <w:rsid w:val="00FC47AA"/>
    <w:rsid w:val="00FF2200"/>
    <w:rsid w:val="00FF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0E519A"/>
  <w15:chartTrackingRefBased/>
  <w15:docId w15:val="{AC8F12FF-0728-443A-BFC0-9DF3394E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 New"/>
      <w:sz w:val="24"/>
      <w:szCs w:val="24"/>
      <w:lang w:val="en-US" w:eastAsia="en-US" w:bidi="th-TH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rsid w:val="00C52DD7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C52DD7"/>
    <w:pPr>
      <w:tabs>
        <w:tab w:val="center" w:pos="4320"/>
        <w:tab w:val="right" w:pos="8640"/>
      </w:tabs>
    </w:pPr>
  </w:style>
  <w:style w:type="table" w:styleId="TabloKlavuzu">
    <w:name w:val="Table Grid"/>
    <w:basedOn w:val="NormalTablo"/>
    <w:rsid w:val="00C52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ayfaNumaras">
    <w:name w:val="page number"/>
    <w:basedOn w:val="VarsaylanParagrafYazTipi"/>
    <w:rsid w:val="00C52DD7"/>
  </w:style>
  <w:style w:type="paragraph" w:styleId="BalonMetni">
    <w:name w:val="Balloon Text"/>
    <w:basedOn w:val="Normal"/>
    <w:semiHidden/>
    <w:rsid w:val="00F62AEE"/>
    <w:rPr>
      <w:rFonts w:ascii="Tahoma" w:hAnsi="Tahoma" w:cs="Tahoma"/>
      <w:sz w:val="16"/>
      <w:szCs w:val="16"/>
    </w:rPr>
  </w:style>
  <w:style w:type="paragraph" w:styleId="AralkYok">
    <w:name w:val="No Spacing"/>
    <w:uiPriority w:val="1"/>
    <w:qFormat/>
    <w:rsid w:val="00232461"/>
    <w:rPr>
      <w:rFonts w:cs="Angsana New"/>
      <w:sz w:val="24"/>
      <w:szCs w:val="30"/>
      <w:lang w:val="en-US" w:eastAsia="en-US" w:bidi="th-TH"/>
    </w:rPr>
  </w:style>
  <w:style w:type="character" w:customStyle="1" w:styleId="AltBilgiChar">
    <w:name w:val="Alt Bilgi Char"/>
    <w:link w:val="AltBilgi"/>
    <w:rsid w:val="00845ECD"/>
    <w:rPr>
      <w:rFonts w:cs="Angsana New"/>
      <w:sz w:val="24"/>
      <w:szCs w:val="24"/>
      <w:lang w:val="en-US" w:eastAsia="en-US" w:bidi="th-TH"/>
    </w:rPr>
  </w:style>
  <w:style w:type="character" w:styleId="Vurgu">
    <w:name w:val="Emphasis"/>
    <w:qFormat/>
    <w:rsid w:val="009F3594"/>
    <w:rPr>
      <w:b/>
      <w:bCs/>
      <w:i w:val="0"/>
      <w:iCs w:val="0"/>
    </w:rPr>
  </w:style>
  <w:style w:type="character" w:customStyle="1" w:styleId="stBilgiChar">
    <w:name w:val="Üst Bilgi Char"/>
    <w:link w:val="stBilgi"/>
    <w:uiPriority w:val="99"/>
    <w:rsid w:val="00184F5C"/>
    <w:rPr>
      <w:rFonts w:cs="Angsana New"/>
      <w:sz w:val="24"/>
      <w:szCs w:val="24"/>
      <w:lang w:bidi="th-TH"/>
    </w:rPr>
  </w:style>
  <w:style w:type="character" w:styleId="HTMLKodu">
    <w:name w:val="HTML Code"/>
    <w:basedOn w:val="VarsaylanParagrafYazTipi"/>
    <w:uiPriority w:val="99"/>
    <w:unhideWhenUsed/>
    <w:rsid w:val="008E0A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IU\docs-administrator\2004-2005%20spring\summer-training\temp.do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</Template>
  <TotalTime>19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Application Letter for Summer Training 2007</vt:lpstr>
      <vt:lpstr>Application Letter for Summer Training 2007</vt:lpstr>
    </vt:vector>
  </TitlesOfParts>
  <Company>m</Company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Letter for Summer Training 2007</dc:title>
  <dc:subject/>
  <dc:creator>msuzen</dc:creator>
  <cp:keywords/>
  <cp:lastModifiedBy>Osman Çınar</cp:lastModifiedBy>
  <cp:revision>6</cp:revision>
  <cp:lastPrinted>2022-05-31T09:50:00Z</cp:lastPrinted>
  <dcterms:created xsi:type="dcterms:W3CDTF">2026-05-03T03:06:00Z</dcterms:created>
  <dcterms:modified xsi:type="dcterms:W3CDTF">2026-05-25T12:34:00Z</dcterms:modified>
</cp:coreProperties>
</file>