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335F7" w14:textId="248B898C" w:rsidR="004B55A1" w:rsidRDefault="00000000" w:rsidP="003D41BC">
      <w:pPr>
        <w:jc w:val="center"/>
      </w:pPr>
      <w:r>
        <w:pict w14:anchorId="30C063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9pt;height:258pt">
            <v:imagedata r:id="rId8" o:title="default-newsitem-visual_0"/>
          </v:shape>
        </w:pict>
      </w:r>
    </w:p>
    <w:p w14:paraId="227A33A1" w14:textId="77777777" w:rsidR="00726A30" w:rsidRDefault="00726A30" w:rsidP="003D41BC">
      <w:pPr>
        <w:jc w:val="center"/>
      </w:pPr>
    </w:p>
    <w:p w14:paraId="451B5FE9" w14:textId="77777777" w:rsidR="00726A30" w:rsidRDefault="00726A30" w:rsidP="003D41BC">
      <w:pPr>
        <w:jc w:val="center"/>
      </w:pPr>
    </w:p>
    <w:p w14:paraId="463B3EDE" w14:textId="77777777" w:rsidR="00726A30" w:rsidRDefault="00726A30" w:rsidP="003D41BC">
      <w:pPr>
        <w:jc w:val="center"/>
      </w:pPr>
    </w:p>
    <w:p w14:paraId="69E7A097" w14:textId="77777777" w:rsidR="00726A30" w:rsidRPr="003D41BC" w:rsidRDefault="00726A30" w:rsidP="003D41BC">
      <w:pPr>
        <w:jc w:val="center"/>
      </w:pPr>
    </w:p>
    <w:p w14:paraId="7608A7CE" w14:textId="77777777" w:rsidR="00C52DD7" w:rsidRPr="003D41BC" w:rsidRDefault="002E55CC" w:rsidP="009E789B">
      <w:pPr>
        <w:jc w:val="center"/>
        <w:rPr>
          <w:sz w:val="64"/>
          <w:szCs w:val="64"/>
        </w:rPr>
      </w:pPr>
      <w:r>
        <w:rPr>
          <w:sz w:val="64"/>
          <w:szCs w:val="64"/>
        </w:rPr>
        <w:t>SWEN</w:t>
      </w:r>
      <w:r w:rsidR="004A5F7E">
        <w:rPr>
          <w:sz w:val="64"/>
          <w:szCs w:val="64"/>
        </w:rPr>
        <w:t xml:space="preserve">300 </w:t>
      </w:r>
      <w:r w:rsidR="00947A4C" w:rsidRPr="003D41BC">
        <w:rPr>
          <w:sz w:val="64"/>
          <w:szCs w:val="64"/>
        </w:rPr>
        <w:t>SUMMER TRAINING</w:t>
      </w:r>
    </w:p>
    <w:p w14:paraId="451A79B4" w14:textId="77777777" w:rsidR="004B55A1" w:rsidRPr="003D41BC" w:rsidRDefault="00947A4C" w:rsidP="009E789B">
      <w:pPr>
        <w:jc w:val="center"/>
        <w:rPr>
          <w:sz w:val="64"/>
          <w:szCs w:val="64"/>
        </w:rPr>
      </w:pPr>
      <w:r w:rsidRPr="003D41BC">
        <w:rPr>
          <w:sz w:val="64"/>
          <w:szCs w:val="64"/>
        </w:rPr>
        <w:t>LOG BOOK</w:t>
      </w:r>
    </w:p>
    <w:p w14:paraId="23BBCF93" w14:textId="77777777" w:rsidR="003D41BC" w:rsidRPr="00546792" w:rsidRDefault="003D41BC" w:rsidP="003D41BC"/>
    <w:tbl>
      <w:tblPr>
        <w:tblW w:w="5000" w:type="pct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79"/>
        <w:gridCol w:w="2989"/>
        <w:gridCol w:w="332"/>
        <w:gridCol w:w="5892"/>
      </w:tblGrid>
      <w:tr w:rsidR="003D41BC" w:rsidRPr="002F763E" w14:paraId="11C5AE5A" w14:textId="77777777" w:rsidTr="00E976E0">
        <w:tc>
          <w:tcPr>
            <w:tcW w:w="731" w:type="pct"/>
            <w:vAlign w:val="center"/>
          </w:tcPr>
          <w:p w14:paraId="7717046E" w14:textId="77777777" w:rsidR="003D41BC" w:rsidRPr="002F763E" w:rsidRDefault="003D41BC" w:rsidP="00F209B2">
            <w:pPr>
              <w:spacing w:before="60" w:after="60"/>
              <w:rPr>
                <w:b/>
                <w:bCs/>
                <w:sz w:val="28"/>
              </w:rPr>
            </w:pPr>
          </w:p>
        </w:tc>
        <w:tc>
          <w:tcPr>
            <w:tcW w:w="1385" w:type="pct"/>
            <w:vAlign w:val="center"/>
          </w:tcPr>
          <w:p w14:paraId="4911DB7C" w14:textId="77777777" w:rsidR="003D41BC" w:rsidRPr="002F763E" w:rsidRDefault="003D41BC" w:rsidP="00F209B2">
            <w:pPr>
              <w:spacing w:before="60" w:after="60"/>
              <w:rPr>
                <w:b/>
                <w:bCs/>
                <w:sz w:val="28"/>
              </w:rPr>
            </w:pPr>
            <w:r w:rsidRPr="002F763E">
              <w:rPr>
                <w:b/>
                <w:bCs/>
                <w:sz w:val="28"/>
              </w:rPr>
              <w:t>Name, Surname</w:t>
            </w:r>
          </w:p>
        </w:tc>
        <w:tc>
          <w:tcPr>
            <w:tcW w:w="154" w:type="pct"/>
            <w:vAlign w:val="center"/>
          </w:tcPr>
          <w:p w14:paraId="4D1DF0B3" w14:textId="77777777" w:rsidR="003D41BC" w:rsidRPr="002F763E" w:rsidRDefault="003D41BC" w:rsidP="00F209B2">
            <w:pPr>
              <w:spacing w:before="60" w:after="60"/>
              <w:jc w:val="center"/>
              <w:rPr>
                <w:b/>
                <w:bCs/>
                <w:sz w:val="28"/>
              </w:rPr>
            </w:pPr>
            <w:r w:rsidRPr="002F763E">
              <w:rPr>
                <w:b/>
                <w:bCs/>
                <w:sz w:val="28"/>
              </w:rPr>
              <w:t>:</w:t>
            </w:r>
          </w:p>
        </w:tc>
        <w:tc>
          <w:tcPr>
            <w:tcW w:w="2730" w:type="pct"/>
            <w:vAlign w:val="center"/>
          </w:tcPr>
          <w:p w14:paraId="10A7D5E7" w14:textId="5CB8E404" w:rsidR="003D41BC" w:rsidRPr="002F763E" w:rsidRDefault="001A70E9" w:rsidP="00F209B2">
            <w:pPr>
              <w:spacing w:before="60" w:after="60"/>
              <w:rPr>
                <w:sz w:val="28"/>
              </w:rPr>
            </w:pPr>
            <w:r>
              <w:rPr>
                <w:sz w:val="28"/>
              </w:rPr>
              <w:t>{{</w:t>
            </w:r>
            <w:proofErr w:type="spellStart"/>
            <w:r>
              <w:rPr>
                <w:sz w:val="28"/>
              </w:rPr>
              <w:t>StudentName</w:t>
            </w:r>
            <w:proofErr w:type="spellEnd"/>
            <w:r>
              <w:rPr>
                <w:sz w:val="28"/>
              </w:rPr>
              <w:t>}}</w:t>
            </w:r>
          </w:p>
        </w:tc>
      </w:tr>
      <w:tr w:rsidR="003D41BC" w:rsidRPr="002F763E" w14:paraId="20782B90" w14:textId="77777777" w:rsidTr="00E976E0">
        <w:tc>
          <w:tcPr>
            <w:tcW w:w="731" w:type="pct"/>
            <w:vAlign w:val="center"/>
          </w:tcPr>
          <w:p w14:paraId="67BE6558" w14:textId="77777777" w:rsidR="003D41BC" w:rsidRPr="002F763E" w:rsidRDefault="003D41BC" w:rsidP="00F209B2">
            <w:pPr>
              <w:spacing w:before="60" w:after="60"/>
              <w:rPr>
                <w:b/>
                <w:bCs/>
                <w:sz w:val="28"/>
              </w:rPr>
            </w:pPr>
          </w:p>
        </w:tc>
        <w:tc>
          <w:tcPr>
            <w:tcW w:w="1385" w:type="pct"/>
            <w:vAlign w:val="center"/>
          </w:tcPr>
          <w:p w14:paraId="0E42D915" w14:textId="77777777" w:rsidR="003D41BC" w:rsidRPr="002F763E" w:rsidRDefault="003D41BC" w:rsidP="00F209B2">
            <w:pPr>
              <w:spacing w:before="60" w:after="60"/>
              <w:rPr>
                <w:b/>
                <w:bCs/>
                <w:sz w:val="28"/>
              </w:rPr>
            </w:pPr>
            <w:r w:rsidRPr="002F763E">
              <w:rPr>
                <w:b/>
                <w:bCs/>
                <w:sz w:val="28"/>
              </w:rPr>
              <w:t>Student ID Number</w:t>
            </w:r>
          </w:p>
        </w:tc>
        <w:tc>
          <w:tcPr>
            <w:tcW w:w="154" w:type="pct"/>
            <w:vAlign w:val="center"/>
          </w:tcPr>
          <w:p w14:paraId="358EB4A0" w14:textId="77777777" w:rsidR="003D41BC" w:rsidRPr="002F763E" w:rsidRDefault="003D41BC" w:rsidP="00F209B2">
            <w:pPr>
              <w:spacing w:before="60" w:after="60"/>
              <w:jc w:val="center"/>
              <w:rPr>
                <w:b/>
                <w:bCs/>
                <w:sz w:val="28"/>
              </w:rPr>
            </w:pPr>
            <w:r w:rsidRPr="002F763E">
              <w:rPr>
                <w:b/>
                <w:bCs/>
                <w:sz w:val="28"/>
              </w:rPr>
              <w:t>:</w:t>
            </w:r>
          </w:p>
        </w:tc>
        <w:tc>
          <w:tcPr>
            <w:tcW w:w="2730" w:type="pct"/>
            <w:vAlign w:val="center"/>
          </w:tcPr>
          <w:p w14:paraId="3EB4283B" w14:textId="3C106497" w:rsidR="003D41BC" w:rsidRPr="002F763E" w:rsidRDefault="001A70E9" w:rsidP="00F209B2">
            <w:pPr>
              <w:spacing w:before="60" w:after="60"/>
              <w:rPr>
                <w:sz w:val="28"/>
              </w:rPr>
            </w:pPr>
            <w:r>
              <w:rPr>
                <w:sz w:val="28"/>
              </w:rPr>
              <w:t>{{</w:t>
            </w:r>
            <w:proofErr w:type="spellStart"/>
            <w:r>
              <w:rPr>
                <w:sz w:val="28"/>
              </w:rPr>
              <w:t>StudentId</w:t>
            </w:r>
            <w:proofErr w:type="spellEnd"/>
            <w:r>
              <w:rPr>
                <w:sz w:val="28"/>
              </w:rPr>
              <w:t>}}</w:t>
            </w:r>
          </w:p>
        </w:tc>
      </w:tr>
      <w:tr w:rsidR="003D41BC" w:rsidRPr="002F763E" w14:paraId="29328EEF" w14:textId="77777777" w:rsidTr="00E976E0">
        <w:tc>
          <w:tcPr>
            <w:tcW w:w="731" w:type="pct"/>
            <w:vAlign w:val="center"/>
          </w:tcPr>
          <w:p w14:paraId="3D2BFBC5" w14:textId="77777777" w:rsidR="003D41BC" w:rsidRPr="002F763E" w:rsidRDefault="003D41BC" w:rsidP="00F209B2">
            <w:pPr>
              <w:spacing w:before="60" w:after="60"/>
              <w:rPr>
                <w:b/>
                <w:bCs/>
                <w:sz w:val="28"/>
              </w:rPr>
            </w:pPr>
          </w:p>
        </w:tc>
        <w:tc>
          <w:tcPr>
            <w:tcW w:w="1385" w:type="pct"/>
            <w:vAlign w:val="center"/>
          </w:tcPr>
          <w:p w14:paraId="5B6680D8" w14:textId="77777777" w:rsidR="003D41BC" w:rsidRPr="002F763E" w:rsidRDefault="003D41BC" w:rsidP="00F209B2">
            <w:pPr>
              <w:spacing w:before="60" w:after="60"/>
              <w:rPr>
                <w:b/>
                <w:bCs/>
                <w:sz w:val="28"/>
              </w:rPr>
            </w:pPr>
            <w:r w:rsidRPr="002F763E">
              <w:rPr>
                <w:b/>
                <w:bCs/>
                <w:sz w:val="28"/>
              </w:rPr>
              <w:t>Year</w:t>
            </w:r>
          </w:p>
        </w:tc>
        <w:tc>
          <w:tcPr>
            <w:tcW w:w="154" w:type="pct"/>
            <w:vAlign w:val="center"/>
          </w:tcPr>
          <w:p w14:paraId="0669B4DD" w14:textId="77777777" w:rsidR="003D41BC" w:rsidRPr="002F763E" w:rsidRDefault="003D41BC" w:rsidP="00F209B2">
            <w:pPr>
              <w:spacing w:before="60" w:after="60"/>
              <w:jc w:val="center"/>
              <w:rPr>
                <w:b/>
                <w:bCs/>
                <w:sz w:val="28"/>
              </w:rPr>
            </w:pPr>
            <w:r w:rsidRPr="002F763E">
              <w:rPr>
                <w:b/>
                <w:bCs/>
                <w:sz w:val="28"/>
              </w:rPr>
              <w:t>:</w:t>
            </w:r>
          </w:p>
        </w:tc>
        <w:tc>
          <w:tcPr>
            <w:tcW w:w="2730" w:type="pct"/>
            <w:vAlign w:val="center"/>
          </w:tcPr>
          <w:p w14:paraId="204C4653" w14:textId="77777777" w:rsidR="003D41BC" w:rsidRPr="002F763E" w:rsidRDefault="003D41BC" w:rsidP="00F209B2">
            <w:pPr>
              <w:spacing w:before="60" w:after="60"/>
              <w:rPr>
                <w:sz w:val="28"/>
              </w:rPr>
            </w:pPr>
          </w:p>
        </w:tc>
      </w:tr>
      <w:tr w:rsidR="003D41BC" w:rsidRPr="002F763E" w14:paraId="522B9A6C" w14:textId="77777777" w:rsidTr="00E976E0">
        <w:tc>
          <w:tcPr>
            <w:tcW w:w="731" w:type="pct"/>
            <w:vAlign w:val="center"/>
          </w:tcPr>
          <w:p w14:paraId="13A223D2" w14:textId="77777777" w:rsidR="003D41BC" w:rsidRPr="002F763E" w:rsidRDefault="003D41BC" w:rsidP="00F209B2">
            <w:pPr>
              <w:spacing w:before="60" w:after="60"/>
              <w:rPr>
                <w:b/>
                <w:bCs/>
                <w:sz w:val="28"/>
              </w:rPr>
            </w:pPr>
          </w:p>
        </w:tc>
        <w:tc>
          <w:tcPr>
            <w:tcW w:w="1385" w:type="pct"/>
            <w:vAlign w:val="center"/>
          </w:tcPr>
          <w:p w14:paraId="4E44DD38" w14:textId="77777777" w:rsidR="003D41BC" w:rsidRPr="002F763E" w:rsidRDefault="003D41BC" w:rsidP="00F209B2">
            <w:pPr>
              <w:spacing w:before="60" w:after="60"/>
              <w:rPr>
                <w:b/>
                <w:bCs/>
                <w:sz w:val="28"/>
              </w:rPr>
            </w:pPr>
            <w:r w:rsidRPr="002F763E">
              <w:rPr>
                <w:b/>
                <w:bCs/>
                <w:sz w:val="28"/>
              </w:rPr>
              <w:t>Semester</w:t>
            </w:r>
          </w:p>
        </w:tc>
        <w:tc>
          <w:tcPr>
            <w:tcW w:w="154" w:type="pct"/>
            <w:vAlign w:val="center"/>
          </w:tcPr>
          <w:p w14:paraId="42E79472" w14:textId="77777777" w:rsidR="003D41BC" w:rsidRPr="002F763E" w:rsidRDefault="003D41BC" w:rsidP="00F209B2">
            <w:pPr>
              <w:spacing w:before="60" w:after="60"/>
              <w:jc w:val="center"/>
              <w:rPr>
                <w:b/>
                <w:bCs/>
                <w:sz w:val="28"/>
              </w:rPr>
            </w:pPr>
            <w:r w:rsidRPr="002F763E">
              <w:rPr>
                <w:b/>
                <w:bCs/>
                <w:sz w:val="28"/>
              </w:rPr>
              <w:t>:</w:t>
            </w:r>
          </w:p>
        </w:tc>
        <w:tc>
          <w:tcPr>
            <w:tcW w:w="2730" w:type="pct"/>
            <w:vAlign w:val="center"/>
          </w:tcPr>
          <w:p w14:paraId="4936B0DB" w14:textId="2B112A23" w:rsidR="003D41BC" w:rsidRPr="002F763E" w:rsidRDefault="00C909E4" w:rsidP="00F209B2">
            <w:pPr>
              <w:spacing w:before="60" w:after="60"/>
              <w:rPr>
                <w:sz w:val="28"/>
              </w:rPr>
            </w:pPr>
            <w:r w:rsidRPr="00C909E4">
              <w:rPr>
                <w:sz w:val="28"/>
              </w:rPr>
              <w:t>{{</w:t>
            </w:r>
            <w:proofErr w:type="spellStart"/>
            <w:r w:rsidRPr="00C909E4">
              <w:rPr>
                <w:sz w:val="28"/>
              </w:rPr>
              <w:t>CurrentSemester</w:t>
            </w:r>
            <w:proofErr w:type="spellEnd"/>
            <w:r w:rsidRPr="00C909E4">
              <w:rPr>
                <w:sz w:val="28"/>
              </w:rPr>
              <w:t>}}</w:t>
            </w:r>
          </w:p>
        </w:tc>
      </w:tr>
      <w:tr w:rsidR="003D41BC" w:rsidRPr="002F763E" w14:paraId="4DFC54A6" w14:textId="77777777" w:rsidTr="00E976E0">
        <w:tc>
          <w:tcPr>
            <w:tcW w:w="731" w:type="pct"/>
            <w:vAlign w:val="center"/>
          </w:tcPr>
          <w:p w14:paraId="6DD00B68" w14:textId="77777777" w:rsidR="003D41BC" w:rsidRPr="002F763E" w:rsidRDefault="003D41BC" w:rsidP="00F209B2">
            <w:pPr>
              <w:spacing w:before="60" w:after="60"/>
              <w:rPr>
                <w:b/>
                <w:bCs/>
                <w:sz w:val="28"/>
              </w:rPr>
            </w:pPr>
          </w:p>
        </w:tc>
        <w:tc>
          <w:tcPr>
            <w:tcW w:w="1385" w:type="pct"/>
            <w:vAlign w:val="center"/>
          </w:tcPr>
          <w:p w14:paraId="61527D61" w14:textId="77777777" w:rsidR="003D41BC" w:rsidRPr="002F763E" w:rsidRDefault="003D41BC" w:rsidP="00F209B2">
            <w:pPr>
              <w:spacing w:before="60" w:after="60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Department</w:t>
            </w:r>
          </w:p>
        </w:tc>
        <w:tc>
          <w:tcPr>
            <w:tcW w:w="154" w:type="pct"/>
            <w:vAlign w:val="center"/>
          </w:tcPr>
          <w:p w14:paraId="34A0E1F5" w14:textId="77777777" w:rsidR="003D41BC" w:rsidRPr="002F763E" w:rsidRDefault="003D41BC" w:rsidP="00F209B2">
            <w:pPr>
              <w:spacing w:before="60" w:after="60"/>
              <w:jc w:val="center"/>
              <w:rPr>
                <w:b/>
                <w:bCs/>
                <w:sz w:val="28"/>
              </w:rPr>
            </w:pPr>
            <w:r w:rsidRPr="002F763E">
              <w:rPr>
                <w:b/>
                <w:bCs/>
                <w:sz w:val="28"/>
              </w:rPr>
              <w:t>:</w:t>
            </w:r>
          </w:p>
        </w:tc>
        <w:tc>
          <w:tcPr>
            <w:tcW w:w="2730" w:type="pct"/>
            <w:vAlign w:val="center"/>
          </w:tcPr>
          <w:p w14:paraId="1B09472D" w14:textId="5BEFC75A" w:rsidR="003D41BC" w:rsidRPr="002F763E" w:rsidRDefault="001A70E9" w:rsidP="00F209B2">
            <w:pPr>
              <w:spacing w:before="60" w:after="60"/>
              <w:rPr>
                <w:sz w:val="28"/>
              </w:rPr>
            </w:pPr>
            <w:r>
              <w:rPr>
                <w:sz w:val="28"/>
              </w:rPr>
              <w:t>{{Department}}</w:t>
            </w:r>
          </w:p>
        </w:tc>
      </w:tr>
      <w:tr w:rsidR="003D41BC" w:rsidRPr="002F763E" w14:paraId="25FC5498" w14:textId="77777777" w:rsidTr="00E976E0">
        <w:tc>
          <w:tcPr>
            <w:tcW w:w="731" w:type="pct"/>
            <w:vAlign w:val="center"/>
          </w:tcPr>
          <w:p w14:paraId="64485332" w14:textId="77777777" w:rsidR="003D41BC" w:rsidRPr="002F763E" w:rsidRDefault="003D41BC" w:rsidP="00F209B2">
            <w:pPr>
              <w:spacing w:before="60" w:after="60"/>
              <w:rPr>
                <w:b/>
                <w:bCs/>
                <w:sz w:val="28"/>
              </w:rPr>
            </w:pPr>
          </w:p>
        </w:tc>
        <w:tc>
          <w:tcPr>
            <w:tcW w:w="1385" w:type="pct"/>
            <w:vAlign w:val="center"/>
          </w:tcPr>
          <w:p w14:paraId="45AC9EC6" w14:textId="77777777" w:rsidR="003D41BC" w:rsidRPr="002F763E" w:rsidRDefault="003D41BC" w:rsidP="00F209B2">
            <w:pPr>
              <w:spacing w:before="60" w:after="60"/>
              <w:rPr>
                <w:b/>
                <w:bCs/>
                <w:sz w:val="28"/>
              </w:rPr>
            </w:pPr>
            <w:r w:rsidRPr="002F763E">
              <w:rPr>
                <w:b/>
                <w:bCs/>
                <w:sz w:val="28"/>
              </w:rPr>
              <w:t>Beginning Date</w:t>
            </w:r>
          </w:p>
        </w:tc>
        <w:tc>
          <w:tcPr>
            <w:tcW w:w="154" w:type="pct"/>
            <w:vAlign w:val="center"/>
          </w:tcPr>
          <w:p w14:paraId="0A53E434" w14:textId="77777777" w:rsidR="003D41BC" w:rsidRPr="002F763E" w:rsidRDefault="003D41BC" w:rsidP="00F209B2">
            <w:pPr>
              <w:spacing w:before="60" w:after="60"/>
              <w:jc w:val="center"/>
              <w:rPr>
                <w:b/>
                <w:bCs/>
                <w:sz w:val="28"/>
              </w:rPr>
            </w:pPr>
            <w:r w:rsidRPr="002F763E">
              <w:rPr>
                <w:b/>
                <w:bCs/>
                <w:sz w:val="28"/>
              </w:rPr>
              <w:t>:</w:t>
            </w:r>
          </w:p>
        </w:tc>
        <w:tc>
          <w:tcPr>
            <w:tcW w:w="2730" w:type="pct"/>
            <w:vAlign w:val="center"/>
          </w:tcPr>
          <w:p w14:paraId="4F66634D" w14:textId="0FD9AB53" w:rsidR="003D41BC" w:rsidRPr="00E2474E" w:rsidRDefault="00A14F2D" w:rsidP="00F209B2">
            <w:pPr>
              <w:spacing w:before="60" w:after="60"/>
              <w:rPr>
                <w:sz w:val="28"/>
                <w:szCs w:val="28"/>
              </w:rPr>
            </w:pPr>
            <w:r w:rsidRPr="00E2474E">
              <w:rPr>
                <w:rFonts w:ascii="Consolas" w:hAnsi="Consolas"/>
                <w:sz w:val="28"/>
                <w:szCs w:val="28"/>
              </w:rPr>
              <w:t>{{</w:t>
            </w:r>
            <w:proofErr w:type="spellStart"/>
            <w:r w:rsidRPr="00E2474E">
              <w:rPr>
                <w:rFonts w:ascii="Consolas" w:hAnsi="Consolas"/>
                <w:sz w:val="28"/>
                <w:szCs w:val="28"/>
              </w:rPr>
              <w:t>InternshipStartDate</w:t>
            </w:r>
            <w:proofErr w:type="spellEnd"/>
            <w:r w:rsidRPr="00E2474E">
              <w:rPr>
                <w:rFonts w:ascii="Consolas" w:hAnsi="Consolas"/>
                <w:sz w:val="28"/>
                <w:szCs w:val="28"/>
              </w:rPr>
              <w:t>}}</w:t>
            </w:r>
          </w:p>
        </w:tc>
      </w:tr>
      <w:tr w:rsidR="003D41BC" w:rsidRPr="002F763E" w14:paraId="6AE51655" w14:textId="77777777" w:rsidTr="00E976E0">
        <w:tc>
          <w:tcPr>
            <w:tcW w:w="731" w:type="pct"/>
            <w:vAlign w:val="center"/>
          </w:tcPr>
          <w:p w14:paraId="5C4619F8" w14:textId="77777777" w:rsidR="003D41BC" w:rsidRPr="002F763E" w:rsidRDefault="003D41BC" w:rsidP="00F209B2">
            <w:pPr>
              <w:spacing w:before="60" w:after="60"/>
              <w:rPr>
                <w:b/>
                <w:bCs/>
                <w:sz w:val="28"/>
              </w:rPr>
            </w:pPr>
          </w:p>
        </w:tc>
        <w:tc>
          <w:tcPr>
            <w:tcW w:w="1385" w:type="pct"/>
            <w:vAlign w:val="center"/>
          </w:tcPr>
          <w:p w14:paraId="085F1544" w14:textId="77777777" w:rsidR="003D41BC" w:rsidRPr="002F763E" w:rsidRDefault="003D41BC" w:rsidP="00F209B2">
            <w:pPr>
              <w:spacing w:before="60" w:after="60"/>
              <w:rPr>
                <w:b/>
                <w:bCs/>
                <w:sz w:val="28"/>
              </w:rPr>
            </w:pPr>
            <w:r w:rsidRPr="002F763E">
              <w:rPr>
                <w:b/>
                <w:bCs/>
                <w:sz w:val="28"/>
              </w:rPr>
              <w:t>Ending Date</w:t>
            </w:r>
          </w:p>
        </w:tc>
        <w:tc>
          <w:tcPr>
            <w:tcW w:w="154" w:type="pct"/>
            <w:vAlign w:val="center"/>
          </w:tcPr>
          <w:p w14:paraId="42BF80D5" w14:textId="77777777" w:rsidR="003D41BC" w:rsidRPr="002F763E" w:rsidRDefault="003D41BC" w:rsidP="00F209B2">
            <w:pPr>
              <w:spacing w:before="60" w:after="60"/>
              <w:jc w:val="center"/>
              <w:rPr>
                <w:b/>
                <w:bCs/>
                <w:sz w:val="28"/>
              </w:rPr>
            </w:pPr>
            <w:r w:rsidRPr="002F763E">
              <w:rPr>
                <w:b/>
                <w:bCs/>
                <w:sz w:val="28"/>
              </w:rPr>
              <w:t>:</w:t>
            </w:r>
          </w:p>
        </w:tc>
        <w:tc>
          <w:tcPr>
            <w:tcW w:w="2730" w:type="pct"/>
            <w:vAlign w:val="center"/>
          </w:tcPr>
          <w:p w14:paraId="47BE4EE2" w14:textId="259C32F6" w:rsidR="003D41BC" w:rsidRPr="00E2474E" w:rsidRDefault="00A14F2D" w:rsidP="00F209B2">
            <w:pPr>
              <w:spacing w:before="60" w:after="60"/>
              <w:rPr>
                <w:sz w:val="28"/>
                <w:szCs w:val="28"/>
              </w:rPr>
            </w:pPr>
            <w:r w:rsidRPr="00E2474E">
              <w:rPr>
                <w:rFonts w:ascii="Consolas" w:hAnsi="Consolas"/>
                <w:sz w:val="28"/>
                <w:szCs w:val="28"/>
              </w:rPr>
              <w:t>{{</w:t>
            </w:r>
            <w:proofErr w:type="spellStart"/>
            <w:r w:rsidRPr="00E2474E">
              <w:rPr>
                <w:rFonts w:ascii="Consolas" w:hAnsi="Consolas"/>
                <w:sz w:val="28"/>
                <w:szCs w:val="28"/>
              </w:rPr>
              <w:t>InternshipEndDate</w:t>
            </w:r>
            <w:proofErr w:type="spellEnd"/>
            <w:r w:rsidRPr="00E2474E">
              <w:rPr>
                <w:rFonts w:ascii="Consolas" w:hAnsi="Consolas"/>
                <w:sz w:val="28"/>
                <w:szCs w:val="28"/>
              </w:rPr>
              <w:t>}}</w:t>
            </w:r>
          </w:p>
        </w:tc>
      </w:tr>
      <w:tr w:rsidR="003D41BC" w:rsidRPr="002F763E" w14:paraId="561128EF" w14:textId="77777777" w:rsidTr="00E976E0">
        <w:tc>
          <w:tcPr>
            <w:tcW w:w="731" w:type="pct"/>
            <w:vAlign w:val="center"/>
          </w:tcPr>
          <w:p w14:paraId="719699BC" w14:textId="77777777" w:rsidR="003D41BC" w:rsidRPr="002F763E" w:rsidRDefault="003D41BC" w:rsidP="00F209B2">
            <w:pPr>
              <w:spacing w:before="60" w:after="60"/>
              <w:rPr>
                <w:b/>
                <w:bCs/>
                <w:sz w:val="28"/>
              </w:rPr>
            </w:pPr>
          </w:p>
        </w:tc>
        <w:tc>
          <w:tcPr>
            <w:tcW w:w="1385" w:type="pct"/>
            <w:vAlign w:val="center"/>
          </w:tcPr>
          <w:p w14:paraId="3994C000" w14:textId="77777777" w:rsidR="003D41BC" w:rsidRPr="002F763E" w:rsidRDefault="003D41BC" w:rsidP="00F209B2">
            <w:pPr>
              <w:spacing w:before="60" w:after="60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Number of Working Days</w:t>
            </w:r>
          </w:p>
        </w:tc>
        <w:tc>
          <w:tcPr>
            <w:tcW w:w="154" w:type="pct"/>
            <w:vAlign w:val="center"/>
          </w:tcPr>
          <w:p w14:paraId="1A969FD6" w14:textId="77777777" w:rsidR="003D41BC" w:rsidRPr="002F763E" w:rsidRDefault="003D41BC" w:rsidP="00F209B2">
            <w:pPr>
              <w:spacing w:before="60" w:after="60"/>
              <w:jc w:val="center"/>
              <w:rPr>
                <w:b/>
                <w:bCs/>
                <w:sz w:val="28"/>
              </w:rPr>
            </w:pPr>
            <w:r w:rsidRPr="002F763E">
              <w:rPr>
                <w:b/>
                <w:bCs/>
                <w:sz w:val="28"/>
              </w:rPr>
              <w:t>:</w:t>
            </w:r>
          </w:p>
        </w:tc>
        <w:tc>
          <w:tcPr>
            <w:tcW w:w="2730" w:type="pct"/>
            <w:vAlign w:val="center"/>
          </w:tcPr>
          <w:p w14:paraId="1F7E946F" w14:textId="427D5E0C" w:rsidR="003D41BC" w:rsidRPr="00E2474E" w:rsidRDefault="00E2474E" w:rsidP="00F209B2">
            <w:pPr>
              <w:spacing w:before="60" w:after="60"/>
              <w:rPr>
                <w:sz w:val="28"/>
                <w:szCs w:val="28"/>
              </w:rPr>
            </w:pPr>
            <w:r w:rsidRPr="00E2474E">
              <w:rPr>
                <w:rFonts w:ascii="Consolas" w:hAnsi="Consolas"/>
                <w:sz w:val="28"/>
                <w:szCs w:val="28"/>
              </w:rPr>
              <w:t>{{</w:t>
            </w:r>
            <w:proofErr w:type="spellStart"/>
            <w:r w:rsidRPr="00E2474E">
              <w:rPr>
                <w:rFonts w:ascii="Consolas" w:hAnsi="Consolas"/>
                <w:sz w:val="28"/>
                <w:szCs w:val="28"/>
              </w:rPr>
              <w:t>NumberOfWorkingDays</w:t>
            </w:r>
            <w:proofErr w:type="spellEnd"/>
            <w:r w:rsidRPr="00E2474E">
              <w:rPr>
                <w:rFonts w:ascii="Consolas" w:hAnsi="Consolas"/>
                <w:sz w:val="28"/>
                <w:szCs w:val="28"/>
              </w:rPr>
              <w:t>}}</w:t>
            </w:r>
          </w:p>
        </w:tc>
      </w:tr>
    </w:tbl>
    <w:p w14:paraId="6B5C4505" w14:textId="77777777" w:rsidR="00235184" w:rsidRPr="00546792" w:rsidRDefault="00235184" w:rsidP="00947A4C">
      <w:pPr>
        <w:jc w:val="right"/>
      </w:pPr>
    </w:p>
    <w:p w14:paraId="4DD0B5BF" w14:textId="77777777" w:rsidR="009E789B" w:rsidRPr="00546792" w:rsidRDefault="009E789B" w:rsidP="009E789B">
      <w:pPr>
        <w:jc w:val="right"/>
      </w:pPr>
    </w:p>
    <w:p w14:paraId="5AD92DA3" w14:textId="45D4DC36" w:rsidR="00573405" w:rsidRPr="00546792" w:rsidRDefault="009E789B" w:rsidP="003D41BC">
      <w:pPr>
        <w:rPr>
          <w:rFonts w:ascii="Tahoma" w:hAnsi="Tahoma" w:cs="Tahoma"/>
        </w:rPr>
      </w:pPr>
      <w:r w:rsidRPr="00B6411D">
        <w:t xml:space="preserve">Seal of the </w:t>
      </w:r>
      <w:r w:rsidR="00895A4B">
        <w:t>Company</w:t>
      </w:r>
      <w:r w:rsidR="00B14A80" w:rsidRPr="00B6411D">
        <w:t>:</w:t>
      </w:r>
      <w:r w:rsidR="00B14A80">
        <w:t xml:space="preserve"> </w:t>
      </w:r>
      <w:r w:rsidRPr="00B6411D">
        <w:t>…………………</w:t>
      </w:r>
      <w:proofErr w:type="gramStart"/>
      <w:r w:rsidRPr="00B6411D">
        <w:t>…..</w:t>
      </w:r>
      <w:proofErr w:type="gramEnd"/>
      <w:r>
        <w:t xml:space="preserve"> </w:t>
      </w:r>
      <w:r>
        <w:tab/>
      </w:r>
      <w:r>
        <w:tab/>
      </w:r>
      <w:r>
        <w:tab/>
      </w:r>
      <w:r w:rsidR="004B55A1">
        <w:tab/>
      </w:r>
      <w:r w:rsidR="00235184" w:rsidRPr="00546792">
        <w:t>Date:</w:t>
      </w:r>
      <w:r w:rsidR="00272424" w:rsidRPr="00272424">
        <w:t xml:space="preserve"> {{</w:t>
      </w:r>
      <w:proofErr w:type="spellStart"/>
      <w:r w:rsidR="00272424" w:rsidRPr="00272424">
        <w:t>ExportDate</w:t>
      </w:r>
      <w:proofErr w:type="spellEnd"/>
      <w:r w:rsidR="00272424" w:rsidRPr="00272424">
        <w:t>}}</w:t>
      </w:r>
    </w:p>
    <w:p w14:paraId="58B8AA78" w14:textId="77777777" w:rsidR="00947A4C" w:rsidRPr="0064466C" w:rsidRDefault="009E789B" w:rsidP="00546792">
      <w:pPr>
        <w:rPr>
          <w:rFonts w:cs="Times New Roman"/>
          <w:b/>
        </w:rPr>
      </w:pPr>
      <w:r>
        <w:rPr>
          <w:rFonts w:cs="Times New Roman"/>
          <w:b/>
        </w:rPr>
        <w:br w:type="page"/>
      </w:r>
      <w:r w:rsidR="00235184" w:rsidRPr="0064466C">
        <w:rPr>
          <w:rFonts w:cs="Times New Roman"/>
          <w:b/>
        </w:rPr>
        <w:lastRenderedPageBreak/>
        <w:t>Content</w:t>
      </w:r>
    </w:p>
    <w:p w14:paraId="3F7098C8" w14:textId="77777777" w:rsidR="00947A4C" w:rsidRPr="0064466C" w:rsidRDefault="00947A4C" w:rsidP="00546792">
      <w:pPr>
        <w:rPr>
          <w:rFonts w:cs="Times New Roman"/>
        </w:rPr>
      </w:pPr>
    </w:p>
    <w:p w14:paraId="5DA20CAB" w14:textId="77777777" w:rsidR="00947A4C" w:rsidRPr="0064466C" w:rsidRDefault="00947A4C" w:rsidP="00772B49">
      <w:pPr>
        <w:numPr>
          <w:ilvl w:val="0"/>
          <w:numId w:val="1"/>
        </w:numPr>
        <w:tabs>
          <w:tab w:val="clear" w:pos="720"/>
        </w:tabs>
        <w:ind w:left="360"/>
        <w:jc w:val="both"/>
        <w:rPr>
          <w:rFonts w:cs="Times New Roman"/>
        </w:rPr>
      </w:pPr>
      <w:r w:rsidRPr="0064466C">
        <w:rPr>
          <w:rFonts w:cs="Times New Roman"/>
        </w:rPr>
        <w:t>Information Regarding to Trainee and approval of the log book by</w:t>
      </w:r>
      <w:r w:rsidR="00546792" w:rsidRPr="0064466C">
        <w:rPr>
          <w:rFonts w:cs="Times New Roman"/>
        </w:rPr>
        <w:t xml:space="preserve"> </w:t>
      </w:r>
      <w:r w:rsidRPr="0064466C">
        <w:rPr>
          <w:rFonts w:cs="Times New Roman"/>
        </w:rPr>
        <w:t>the</w:t>
      </w:r>
      <w:r w:rsidR="00546792" w:rsidRPr="0064466C">
        <w:rPr>
          <w:rFonts w:cs="Times New Roman"/>
        </w:rPr>
        <w:t xml:space="preserve"> </w:t>
      </w:r>
      <w:r w:rsidRPr="0064466C">
        <w:rPr>
          <w:rFonts w:cs="Times New Roman"/>
        </w:rPr>
        <w:t>company/organization.</w:t>
      </w:r>
    </w:p>
    <w:p w14:paraId="2CCCD80F" w14:textId="77777777" w:rsidR="00947A4C" w:rsidRPr="0064466C" w:rsidRDefault="00947A4C" w:rsidP="00772B49">
      <w:pPr>
        <w:jc w:val="both"/>
        <w:rPr>
          <w:rFonts w:cs="Times New Roman"/>
        </w:rPr>
      </w:pPr>
    </w:p>
    <w:p w14:paraId="49898C6B" w14:textId="77777777" w:rsidR="00947A4C" w:rsidRPr="0064466C" w:rsidRDefault="00573405" w:rsidP="00772B49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cs="Times New Roman"/>
        </w:rPr>
      </w:pPr>
      <w:r w:rsidRPr="0064466C">
        <w:rPr>
          <w:rFonts w:cs="Times New Roman"/>
        </w:rPr>
        <w:t xml:space="preserve">Trainee’s </w:t>
      </w:r>
      <w:r w:rsidR="00947A4C" w:rsidRPr="0064466C">
        <w:rPr>
          <w:rFonts w:cs="Times New Roman"/>
        </w:rPr>
        <w:t>Evaluation</w:t>
      </w:r>
      <w:r w:rsidR="00EA6E41" w:rsidRPr="0064466C">
        <w:rPr>
          <w:rFonts w:cs="Times New Roman"/>
        </w:rPr>
        <w:t xml:space="preserve"> and </w:t>
      </w:r>
      <w:proofErr w:type="gramStart"/>
      <w:r w:rsidR="00EA6E41" w:rsidRPr="0064466C">
        <w:rPr>
          <w:rFonts w:cs="Times New Roman"/>
        </w:rPr>
        <w:t xml:space="preserve">Approval </w:t>
      </w:r>
      <w:r w:rsidR="00947A4C" w:rsidRPr="0064466C">
        <w:rPr>
          <w:rFonts w:cs="Times New Roman"/>
        </w:rPr>
        <w:t xml:space="preserve"> </w:t>
      </w:r>
      <w:r w:rsidR="00235184" w:rsidRPr="0064466C">
        <w:rPr>
          <w:rFonts w:cs="Times New Roman"/>
        </w:rPr>
        <w:t>of</w:t>
      </w:r>
      <w:proofErr w:type="gramEnd"/>
      <w:r w:rsidR="00235184" w:rsidRPr="0064466C">
        <w:rPr>
          <w:rFonts w:cs="Times New Roman"/>
        </w:rPr>
        <w:t xml:space="preserve"> </w:t>
      </w:r>
      <w:r w:rsidR="00154AC4" w:rsidRPr="0064466C">
        <w:rPr>
          <w:rFonts w:cs="Times New Roman"/>
        </w:rPr>
        <w:t xml:space="preserve"> the Supervisor</w:t>
      </w:r>
    </w:p>
    <w:p w14:paraId="3CDCBDF6" w14:textId="77777777" w:rsidR="00947A4C" w:rsidRPr="0064466C" w:rsidRDefault="00947A4C" w:rsidP="00772B49">
      <w:pPr>
        <w:jc w:val="both"/>
        <w:rPr>
          <w:rFonts w:cs="Times New Roman"/>
        </w:rPr>
      </w:pPr>
    </w:p>
    <w:p w14:paraId="7B705F14" w14:textId="77777777" w:rsidR="00947A4C" w:rsidRPr="0064466C" w:rsidRDefault="00947A4C" w:rsidP="00772B49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cs="Times New Roman"/>
        </w:rPr>
      </w:pPr>
      <w:r w:rsidRPr="0064466C">
        <w:rPr>
          <w:rFonts w:cs="Times New Roman"/>
        </w:rPr>
        <w:t>Daily Work Log</w:t>
      </w:r>
    </w:p>
    <w:p w14:paraId="20FC84DE" w14:textId="77777777" w:rsidR="00EA6E41" w:rsidRPr="0064466C" w:rsidRDefault="00EA6E41" w:rsidP="00772B49">
      <w:pPr>
        <w:jc w:val="both"/>
        <w:rPr>
          <w:rFonts w:cs="Times New Roman"/>
        </w:rPr>
      </w:pPr>
    </w:p>
    <w:p w14:paraId="12820335" w14:textId="77777777" w:rsidR="00EA6E41" w:rsidRDefault="00EA6E41" w:rsidP="00772B49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cs="Times New Roman"/>
        </w:rPr>
      </w:pPr>
      <w:r w:rsidRPr="0064466C">
        <w:rPr>
          <w:rFonts w:cs="Times New Roman"/>
        </w:rPr>
        <w:t xml:space="preserve"> Information Regarding to Job</w:t>
      </w:r>
    </w:p>
    <w:p w14:paraId="20C1B177" w14:textId="77777777" w:rsidR="005F7E99" w:rsidRDefault="005F7E99" w:rsidP="00772B49">
      <w:pPr>
        <w:pStyle w:val="ListeParagraf"/>
        <w:jc w:val="both"/>
        <w:rPr>
          <w:rFonts w:cs="Times New Roman"/>
        </w:rPr>
      </w:pPr>
    </w:p>
    <w:p w14:paraId="41C1F853" w14:textId="77777777" w:rsidR="005F7E99" w:rsidRDefault="005F7E99" w:rsidP="00772B49">
      <w:pPr>
        <w:jc w:val="both"/>
        <w:rPr>
          <w:rFonts w:cs="Times New Roman"/>
        </w:rPr>
      </w:pPr>
    </w:p>
    <w:p w14:paraId="496056AD" w14:textId="77777777" w:rsidR="005F7E99" w:rsidRPr="005F7E99" w:rsidRDefault="005F7E99" w:rsidP="00772B49">
      <w:pPr>
        <w:spacing w:line="276" w:lineRule="auto"/>
        <w:jc w:val="both"/>
        <w:rPr>
          <w:rFonts w:cs="Times New Roman"/>
          <w:b/>
        </w:rPr>
      </w:pPr>
      <w:r w:rsidRPr="005F7E99">
        <w:rPr>
          <w:rFonts w:cs="Times New Roman"/>
          <w:b/>
        </w:rPr>
        <w:t>Requirements for Trainees</w:t>
      </w:r>
    </w:p>
    <w:p w14:paraId="0FEA127A" w14:textId="77777777" w:rsidR="005F7E99" w:rsidRPr="005F7E99" w:rsidRDefault="005F7E99" w:rsidP="00772B49">
      <w:pPr>
        <w:spacing w:line="276" w:lineRule="auto"/>
        <w:jc w:val="both"/>
        <w:rPr>
          <w:rFonts w:cs="Times New Roman"/>
        </w:rPr>
      </w:pPr>
      <w:r w:rsidRPr="005F7E99">
        <w:rPr>
          <w:rFonts w:cs="Times New Roman"/>
        </w:rPr>
        <w:t>Trainees must:</w:t>
      </w:r>
    </w:p>
    <w:p w14:paraId="21D38DD1" w14:textId="77777777" w:rsidR="005F7E99" w:rsidRDefault="005F7E99" w:rsidP="00772B49">
      <w:pPr>
        <w:numPr>
          <w:ilvl w:val="0"/>
          <w:numId w:val="5"/>
        </w:numPr>
        <w:spacing w:line="276" w:lineRule="auto"/>
        <w:jc w:val="both"/>
        <w:rPr>
          <w:rFonts w:cs="Times New Roman"/>
        </w:rPr>
      </w:pPr>
      <w:r w:rsidRPr="005F7E99">
        <w:rPr>
          <w:rFonts w:cs="Times New Roman"/>
        </w:rPr>
        <w:t>be supervised by a person holding a</w:t>
      </w:r>
      <w:r>
        <w:rPr>
          <w:rFonts w:cs="Times New Roman"/>
        </w:rPr>
        <w:t>n</w:t>
      </w:r>
      <w:r w:rsidRPr="005F7E99">
        <w:rPr>
          <w:rFonts w:cs="Times New Roman"/>
        </w:rPr>
        <w:t xml:space="preserve"> engineering degree, and a suitable qualified person approved by </w:t>
      </w:r>
      <w:r w:rsidR="00F5591A">
        <w:rPr>
          <w:rFonts w:cs="Times New Roman"/>
        </w:rPr>
        <w:t>his/her</w:t>
      </w:r>
      <w:r w:rsidRPr="005F7E99">
        <w:rPr>
          <w:rFonts w:cs="Times New Roman"/>
        </w:rPr>
        <w:t xml:space="preserve"> department</w:t>
      </w:r>
      <w:r w:rsidR="00F5591A">
        <w:rPr>
          <w:rFonts w:cs="Times New Roman"/>
        </w:rPr>
        <w:t xml:space="preserve"> at </w:t>
      </w:r>
      <w:smartTag w:uri="urn:schemas-microsoft-com:office:smarttags" w:element="place">
        <w:smartTag w:uri="urn:schemas-microsoft-com:office:smarttags" w:element="PlaceName">
          <w:r w:rsidR="00F5591A">
            <w:rPr>
              <w:rFonts w:cs="Times New Roman"/>
            </w:rPr>
            <w:t>Cyprus</w:t>
          </w:r>
        </w:smartTag>
        <w:r w:rsidR="00F5591A">
          <w:rPr>
            <w:rFonts w:cs="Times New Roman"/>
          </w:rPr>
          <w:t xml:space="preserve"> </w:t>
        </w:r>
        <w:smartTag w:uri="urn:schemas-microsoft-com:office:smarttags" w:element="PlaceName">
          <w:r w:rsidR="00F5591A">
            <w:rPr>
              <w:rFonts w:cs="Times New Roman"/>
            </w:rPr>
            <w:t>International</w:t>
          </w:r>
        </w:smartTag>
        <w:r w:rsidR="00F5591A">
          <w:rPr>
            <w:rFonts w:cs="Times New Roman"/>
          </w:rPr>
          <w:t xml:space="preserve"> </w:t>
        </w:r>
        <w:smartTag w:uri="urn:schemas-microsoft-com:office:smarttags" w:element="PlaceType">
          <w:r w:rsidR="00F5591A">
            <w:rPr>
              <w:rFonts w:cs="Times New Roman"/>
            </w:rPr>
            <w:t>University</w:t>
          </w:r>
        </w:smartTag>
      </w:smartTag>
      <w:r w:rsidR="00F5591A">
        <w:rPr>
          <w:rFonts w:cs="Times New Roman"/>
        </w:rPr>
        <w:t>.</w:t>
      </w:r>
    </w:p>
    <w:p w14:paraId="4BF446F1" w14:textId="77777777" w:rsidR="005F7E99" w:rsidRDefault="005F7E99" w:rsidP="00772B49">
      <w:pPr>
        <w:numPr>
          <w:ilvl w:val="0"/>
          <w:numId w:val="5"/>
        </w:numPr>
        <w:spacing w:line="276" w:lineRule="auto"/>
        <w:jc w:val="both"/>
        <w:rPr>
          <w:rFonts w:cs="Times New Roman"/>
        </w:rPr>
      </w:pPr>
      <w:r w:rsidRPr="005F7E99">
        <w:rPr>
          <w:rFonts w:cs="Times New Roman"/>
        </w:rPr>
        <w:t xml:space="preserve">follow the directions of </w:t>
      </w:r>
      <w:r w:rsidR="00EC1FED" w:rsidRPr="005F7E99">
        <w:rPr>
          <w:rFonts w:cs="Times New Roman"/>
        </w:rPr>
        <w:t>department</w:t>
      </w:r>
      <w:r w:rsidRPr="005F7E99">
        <w:rPr>
          <w:rFonts w:cs="Times New Roman"/>
        </w:rPr>
        <w:t xml:space="preserve"> and supervisors about </w:t>
      </w:r>
      <w:r w:rsidR="00F5591A">
        <w:rPr>
          <w:rFonts w:cs="Times New Roman"/>
        </w:rPr>
        <w:t>his/her</w:t>
      </w:r>
      <w:r w:rsidR="00F5591A" w:rsidRPr="005F7E99">
        <w:rPr>
          <w:rFonts w:cs="Times New Roman"/>
        </w:rPr>
        <w:t xml:space="preserve"> </w:t>
      </w:r>
      <w:r w:rsidRPr="005F7E99">
        <w:rPr>
          <w:rFonts w:cs="Times New Roman"/>
        </w:rPr>
        <w:t>training</w:t>
      </w:r>
    </w:p>
    <w:p w14:paraId="75527858" w14:textId="77777777" w:rsidR="005F7E99" w:rsidRDefault="005F7E99" w:rsidP="00772B49">
      <w:pPr>
        <w:numPr>
          <w:ilvl w:val="0"/>
          <w:numId w:val="5"/>
        </w:numPr>
        <w:spacing w:line="276" w:lineRule="auto"/>
        <w:jc w:val="both"/>
        <w:rPr>
          <w:rFonts w:cs="Times New Roman"/>
        </w:rPr>
      </w:pPr>
      <w:r w:rsidRPr="005F7E99">
        <w:rPr>
          <w:rFonts w:cs="Times New Roman"/>
        </w:rPr>
        <w:t>keep a written record that includes:</w:t>
      </w:r>
    </w:p>
    <w:p w14:paraId="77DFBE47" w14:textId="77777777" w:rsidR="005F7E99" w:rsidRDefault="00F5591A" w:rsidP="00772B49">
      <w:pPr>
        <w:numPr>
          <w:ilvl w:val="1"/>
          <w:numId w:val="4"/>
        </w:num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his/her</w:t>
      </w:r>
      <w:r w:rsidRPr="005F7E99">
        <w:rPr>
          <w:rFonts w:cs="Times New Roman"/>
        </w:rPr>
        <w:t xml:space="preserve"> </w:t>
      </w:r>
      <w:r>
        <w:rPr>
          <w:rFonts w:cs="Times New Roman"/>
        </w:rPr>
        <w:t>personal information</w:t>
      </w:r>
    </w:p>
    <w:p w14:paraId="5D93A2CD" w14:textId="77777777" w:rsidR="005F7E99" w:rsidRDefault="00F5591A" w:rsidP="00772B49">
      <w:pPr>
        <w:numPr>
          <w:ilvl w:val="1"/>
          <w:numId w:val="4"/>
        </w:num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his/her supervisor’s </w:t>
      </w:r>
      <w:r w:rsidR="005F7E99" w:rsidRPr="005F7E99">
        <w:rPr>
          <w:rFonts w:cs="Times New Roman"/>
        </w:rPr>
        <w:t>sig</w:t>
      </w:r>
      <w:r>
        <w:rPr>
          <w:rFonts w:cs="Times New Roman"/>
        </w:rPr>
        <w:t>nature for each day you do work.</w:t>
      </w:r>
    </w:p>
    <w:p w14:paraId="03D979CE" w14:textId="77777777" w:rsidR="00F5591A" w:rsidRDefault="00F5591A" w:rsidP="00772B49">
      <w:pPr>
        <w:spacing w:line="276" w:lineRule="auto"/>
        <w:jc w:val="both"/>
        <w:rPr>
          <w:rFonts w:cs="Times New Roman"/>
        </w:rPr>
      </w:pPr>
    </w:p>
    <w:p w14:paraId="49227375" w14:textId="77777777" w:rsidR="00EC1FED" w:rsidRDefault="00EC1FED" w:rsidP="00772B49">
      <w:pPr>
        <w:spacing w:line="276" w:lineRule="auto"/>
        <w:jc w:val="both"/>
        <w:rPr>
          <w:rFonts w:cs="Times New Roman"/>
        </w:rPr>
      </w:pPr>
    </w:p>
    <w:p w14:paraId="49B41C01" w14:textId="77777777" w:rsidR="00EC1FED" w:rsidRDefault="00EC1FED" w:rsidP="00772B49">
      <w:pPr>
        <w:spacing w:line="276" w:lineRule="auto"/>
        <w:jc w:val="both"/>
        <w:rPr>
          <w:rFonts w:cs="Times New Roman"/>
          <w:b/>
        </w:rPr>
      </w:pPr>
      <w:r w:rsidRPr="00EC1FED">
        <w:rPr>
          <w:rFonts w:cs="Times New Roman"/>
          <w:b/>
        </w:rPr>
        <w:t>Requirements for the Supervisor</w:t>
      </w:r>
    </w:p>
    <w:p w14:paraId="1DA33DAA" w14:textId="77777777" w:rsidR="00D36686" w:rsidRDefault="00D36686" w:rsidP="00772B49">
      <w:pPr>
        <w:spacing w:line="276" w:lineRule="auto"/>
        <w:jc w:val="both"/>
        <w:rPr>
          <w:rFonts w:cs="Times New Roman"/>
        </w:rPr>
      </w:pPr>
      <w:r w:rsidRPr="00D36686">
        <w:rPr>
          <w:rFonts w:cs="Times New Roman"/>
        </w:rPr>
        <w:t xml:space="preserve">The </w:t>
      </w:r>
      <w:r>
        <w:rPr>
          <w:rFonts w:cs="Times New Roman"/>
        </w:rPr>
        <w:t>supervisor should train the trainee to make aware of his/her job obligations when (s)he has graduated. In this training period, the tra</w:t>
      </w:r>
      <w:r w:rsidR="0012123E">
        <w:rPr>
          <w:rFonts w:cs="Times New Roman"/>
        </w:rPr>
        <w:t>inee may</w:t>
      </w:r>
      <w:r>
        <w:rPr>
          <w:rFonts w:cs="Times New Roman"/>
        </w:rPr>
        <w:t xml:space="preserve"> take a part in real-life project that</w:t>
      </w:r>
      <w:r w:rsidR="0012123E">
        <w:rPr>
          <w:rFonts w:cs="Times New Roman"/>
        </w:rPr>
        <w:t xml:space="preserve"> is related with his/her department.</w:t>
      </w:r>
      <w:r w:rsidR="004114F9">
        <w:rPr>
          <w:rFonts w:cs="Times New Roman"/>
        </w:rPr>
        <w:t xml:space="preserve"> If this is not possible because of the company’s policies, the trainee should be assigned a work that has real life applications. </w:t>
      </w:r>
    </w:p>
    <w:p w14:paraId="1A815A6F" w14:textId="77777777" w:rsidR="00F5591A" w:rsidRDefault="00F5591A" w:rsidP="00772B49">
      <w:pPr>
        <w:spacing w:line="276" w:lineRule="auto"/>
        <w:jc w:val="both"/>
        <w:rPr>
          <w:rFonts w:cs="Times New Roman"/>
        </w:rPr>
      </w:pPr>
    </w:p>
    <w:p w14:paraId="6F770639" w14:textId="77777777" w:rsidR="00F5591A" w:rsidRPr="00D36686" w:rsidRDefault="00772B49" w:rsidP="00772B49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This log book is confidential and must be posted to our faculty in a sealed and signed envelope. </w:t>
      </w:r>
      <w:r w:rsidR="00F87849">
        <w:rPr>
          <w:rFonts w:cs="Times New Roman"/>
        </w:rPr>
        <w:t>T</w:t>
      </w:r>
      <w:r w:rsidR="00F5591A">
        <w:rPr>
          <w:rFonts w:cs="Times New Roman"/>
        </w:rPr>
        <w:t>he supervisor should evaluate the trainee with his/her entire attitude during the summer training</w:t>
      </w:r>
      <w:r w:rsidR="00F87849">
        <w:rPr>
          <w:rFonts w:cs="Times New Roman"/>
        </w:rPr>
        <w:t>, in this Log Book</w:t>
      </w:r>
      <w:r w:rsidR="00F5591A">
        <w:rPr>
          <w:rFonts w:cs="Times New Roman"/>
        </w:rPr>
        <w:t xml:space="preserve">. </w:t>
      </w:r>
    </w:p>
    <w:p w14:paraId="4436B7DC" w14:textId="77777777" w:rsidR="00EA6E41" w:rsidRPr="00546792" w:rsidRDefault="00EA6E41" w:rsidP="00546792">
      <w:pPr>
        <w:jc w:val="right"/>
        <w:rPr>
          <w:sz w:val="28"/>
          <w:szCs w:val="28"/>
        </w:rPr>
      </w:pPr>
    </w:p>
    <w:p w14:paraId="02385635" w14:textId="77777777" w:rsidR="00EA6E41" w:rsidRPr="00546792" w:rsidRDefault="00EA6E41" w:rsidP="00EA6E41">
      <w:pPr>
        <w:rPr>
          <w:sz w:val="28"/>
          <w:szCs w:val="28"/>
        </w:rPr>
      </w:pPr>
    </w:p>
    <w:p w14:paraId="464FD637" w14:textId="77777777" w:rsidR="00947A4C" w:rsidRPr="00546792" w:rsidRDefault="00947A4C" w:rsidP="00947A4C">
      <w:pPr>
        <w:ind w:left="360"/>
        <w:rPr>
          <w:sz w:val="28"/>
          <w:szCs w:val="28"/>
        </w:rPr>
      </w:pPr>
    </w:p>
    <w:p w14:paraId="7FD9E734" w14:textId="77777777" w:rsidR="00273501" w:rsidRDefault="00546792" w:rsidP="005734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587A3F5" w14:textId="77777777" w:rsidR="00573405" w:rsidRPr="00546792" w:rsidRDefault="00573405" w:rsidP="00573405">
      <w:pPr>
        <w:rPr>
          <w:sz w:val="28"/>
          <w:szCs w:val="28"/>
        </w:rPr>
      </w:pPr>
      <w:r w:rsidRPr="00273501">
        <w:rPr>
          <w:b/>
          <w:bCs/>
          <w:szCs w:val="28"/>
        </w:rPr>
        <w:t xml:space="preserve">Trainee </w:t>
      </w:r>
      <w:r w:rsidR="00273501">
        <w:rPr>
          <w:b/>
          <w:bCs/>
          <w:szCs w:val="28"/>
        </w:rPr>
        <w:t>Details</w:t>
      </w:r>
    </w:p>
    <w:tbl>
      <w:tblPr>
        <w:tblW w:w="10868" w:type="dxa"/>
        <w:tblLayout w:type="fixed"/>
        <w:tblLook w:val="01E0" w:firstRow="1" w:lastRow="1" w:firstColumn="1" w:lastColumn="1" w:noHBand="0" w:noVBand="0"/>
      </w:tblPr>
      <w:tblGrid>
        <w:gridCol w:w="2428"/>
        <w:gridCol w:w="156"/>
        <w:gridCol w:w="2541"/>
        <w:gridCol w:w="2206"/>
        <w:gridCol w:w="583"/>
        <w:gridCol w:w="2954"/>
      </w:tblGrid>
      <w:tr w:rsidR="00947A4C" w:rsidRPr="00546792" w14:paraId="542D040C" w14:textId="77777777" w:rsidTr="00E976E0">
        <w:tc>
          <w:tcPr>
            <w:tcW w:w="10868" w:type="dxa"/>
            <w:gridSpan w:val="6"/>
          </w:tcPr>
          <w:p w14:paraId="1FA9E7C4" w14:textId="77777777" w:rsidR="00947A4C" w:rsidRPr="00546792" w:rsidRDefault="00947A4C" w:rsidP="00973089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47A4C" w:rsidRPr="00546792" w14:paraId="7989AE15" w14:textId="77777777" w:rsidTr="00E976E0">
        <w:tc>
          <w:tcPr>
            <w:tcW w:w="2584" w:type="dxa"/>
            <w:gridSpan w:val="2"/>
          </w:tcPr>
          <w:p w14:paraId="5E0122E3" w14:textId="77777777" w:rsidR="00947A4C" w:rsidRPr="00546792" w:rsidRDefault="00947A4C" w:rsidP="00973089">
            <w:pPr>
              <w:spacing w:line="360" w:lineRule="auto"/>
            </w:pPr>
            <w:r w:rsidRPr="00546792">
              <w:t xml:space="preserve">Student Number </w:t>
            </w:r>
          </w:p>
        </w:tc>
        <w:tc>
          <w:tcPr>
            <w:tcW w:w="2541" w:type="dxa"/>
          </w:tcPr>
          <w:p w14:paraId="6CA45932" w14:textId="0A90B75A" w:rsidR="00947A4C" w:rsidRPr="00546792" w:rsidRDefault="001A70E9" w:rsidP="00973089">
            <w:pPr>
              <w:spacing w:line="360" w:lineRule="auto"/>
            </w:pPr>
            <w:r>
              <w:t>{{</w:t>
            </w:r>
            <w:proofErr w:type="spellStart"/>
            <w:r>
              <w:t>StudentId</w:t>
            </w:r>
            <w:proofErr w:type="spellEnd"/>
            <w:r>
              <w:t>}}</w:t>
            </w:r>
          </w:p>
        </w:tc>
        <w:tc>
          <w:tcPr>
            <w:tcW w:w="2206" w:type="dxa"/>
          </w:tcPr>
          <w:p w14:paraId="77FEC13B" w14:textId="77777777" w:rsidR="00947A4C" w:rsidRPr="00546792" w:rsidRDefault="00947A4C" w:rsidP="00973089">
            <w:pPr>
              <w:spacing w:line="360" w:lineRule="auto"/>
            </w:pPr>
            <w:r w:rsidRPr="00546792">
              <w:t>Department</w:t>
            </w:r>
          </w:p>
        </w:tc>
        <w:tc>
          <w:tcPr>
            <w:tcW w:w="3537" w:type="dxa"/>
            <w:gridSpan w:val="2"/>
          </w:tcPr>
          <w:p w14:paraId="0347EE32" w14:textId="526EDEB6" w:rsidR="00947A4C" w:rsidRPr="00546792" w:rsidRDefault="00973089" w:rsidP="00973089">
            <w:pPr>
              <w:spacing w:line="360" w:lineRule="auto"/>
            </w:pPr>
            <w:proofErr w:type="gramStart"/>
            <w:r w:rsidRPr="00546792">
              <w:t>:</w:t>
            </w:r>
            <w:r w:rsidR="00C909E4" w:rsidRPr="00C909E4">
              <w:t>{</w:t>
            </w:r>
            <w:proofErr w:type="gramEnd"/>
            <w:r w:rsidR="00C909E4" w:rsidRPr="00C909E4">
              <w:t>{Department}}</w:t>
            </w:r>
          </w:p>
        </w:tc>
      </w:tr>
      <w:tr w:rsidR="00947A4C" w:rsidRPr="00546792" w14:paraId="588B903D" w14:textId="77777777" w:rsidTr="00E976E0">
        <w:tc>
          <w:tcPr>
            <w:tcW w:w="2584" w:type="dxa"/>
            <w:gridSpan w:val="2"/>
          </w:tcPr>
          <w:p w14:paraId="31E84522" w14:textId="77777777" w:rsidR="00947A4C" w:rsidRPr="00546792" w:rsidRDefault="00947A4C" w:rsidP="00973089">
            <w:pPr>
              <w:spacing w:line="360" w:lineRule="auto"/>
            </w:pPr>
            <w:r w:rsidRPr="00546792">
              <w:t xml:space="preserve">Full Name          </w:t>
            </w:r>
          </w:p>
        </w:tc>
        <w:tc>
          <w:tcPr>
            <w:tcW w:w="2541" w:type="dxa"/>
          </w:tcPr>
          <w:p w14:paraId="36B0EA51" w14:textId="00F339DC" w:rsidR="00947A4C" w:rsidRPr="00546792" w:rsidRDefault="001A70E9" w:rsidP="00973089">
            <w:pPr>
              <w:spacing w:line="360" w:lineRule="auto"/>
            </w:pPr>
            <w:r>
              <w:t>{{</w:t>
            </w:r>
            <w:proofErr w:type="spellStart"/>
            <w:r>
              <w:t>StudentName</w:t>
            </w:r>
            <w:proofErr w:type="spellEnd"/>
            <w:r>
              <w:t>}}</w:t>
            </w:r>
          </w:p>
        </w:tc>
        <w:tc>
          <w:tcPr>
            <w:tcW w:w="2206" w:type="dxa"/>
          </w:tcPr>
          <w:p w14:paraId="3C19EB69" w14:textId="77777777" w:rsidR="00947A4C" w:rsidRPr="00546792" w:rsidRDefault="00947A4C" w:rsidP="00973089">
            <w:pPr>
              <w:spacing w:line="360" w:lineRule="auto"/>
            </w:pPr>
            <w:r w:rsidRPr="00546792">
              <w:t>Current Semester</w:t>
            </w:r>
          </w:p>
        </w:tc>
        <w:tc>
          <w:tcPr>
            <w:tcW w:w="3537" w:type="dxa"/>
            <w:gridSpan w:val="2"/>
          </w:tcPr>
          <w:p w14:paraId="4968E7A5" w14:textId="0262C4D6" w:rsidR="00947A4C" w:rsidRPr="00546792" w:rsidRDefault="00973089" w:rsidP="00973089">
            <w:pPr>
              <w:spacing w:line="360" w:lineRule="auto"/>
            </w:pPr>
            <w:proofErr w:type="gramStart"/>
            <w:r w:rsidRPr="00546792">
              <w:t>:</w:t>
            </w:r>
            <w:r w:rsidR="00C909E4" w:rsidRPr="00C909E4">
              <w:t>{</w:t>
            </w:r>
            <w:proofErr w:type="gramEnd"/>
            <w:r w:rsidR="00C909E4" w:rsidRPr="00C909E4">
              <w:t>{</w:t>
            </w:r>
            <w:proofErr w:type="spellStart"/>
            <w:r w:rsidR="00C909E4" w:rsidRPr="00C909E4">
              <w:t>CurrentSemester</w:t>
            </w:r>
            <w:proofErr w:type="spellEnd"/>
            <w:r w:rsidR="00C909E4" w:rsidRPr="00C909E4">
              <w:t>}}</w:t>
            </w:r>
          </w:p>
        </w:tc>
      </w:tr>
      <w:tr w:rsidR="00947A4C" w:rsidRPr="00546792" w14:paraId="7D2AED4A" w14:textId="77777777" w:rsidTr="00E976E0">
        <w:tc>
          <w:tcPr>
            <w:tcW w:w="2584" w:type="dxa"/>
            <w:gridSpan w:val="2"/>
          </w:tcPr>
          <w:p w14:paraId="7D295231" w14:textId="77777777" w:rsidR="00947A4C" w:rsidRPr="00546792" w:rsidRDefault="00947A4C" w:rsidP="00973089">
            <w:pPr>
              <w:spacing w:line="360" w:lineRule="auto"/>
            </w:pPr>
            <w:r w:rsidRPr="00546792">
              <w:t>CGPA</w:t>
            </w:r>
          </w:p>
        </w:tc>
        <w:tc>
          <w:tcPr>
            <w:tcW w:w="2541" w:type="dxa"/>
          </w:tcPr>
          <w:p w14:paraId="3543206E" w14:textId="21E62D8F" w:rsidR="00947A4C" w:rsidRPr="00546792" w:rsidRDefault="00973089" w:rsidP="00973089">
            <w:pPr>
              <w:spacing w:line="360" w:lineRule="auto"/>
            </w:pPr>
            <w:r w:rsidRPr="00546792">
              <w:t>:</w:t>
            </w:r>
            <w:r w:rsidR="00C909E4">
              <w:t xml:space="preserve"> </w:t>
            </w:r>
            <w:r w:rsidR="00C909E4" w:rsidRPr="00C909E4">
              <w:t>{{</w:t>
            </w:r>
            <w:proofErr w:type="spellStart"/>
            <w:r w:rsidR="00C909E4" w:rsidRPr="00C909E4">
              <w:t>Cgpa</w:t>
            </w:r>
            <w:proofErr w:type="spellEnd"/>
            <w:r w:rsidR="00C909E4" w:rsidRPr="00C909E4">
              <w:t>}}</w:t>
            </w:r>
          </w:p>
        </w:tc>
        <w:tc>
          <w:tcPr>
            <w:tcW w:w="2206" w:type="dxa"/>
          </w:tcPr>
          <w:p w14:paraId="6B3FF4E6" w14:textId="77777777" w:rsidR="00947A4C" w:rsidRPr="00546792" w:rsidRDefault="00947A4C" w:rsidP="00973089">
            <w:pPr>
              <w:spacing w:line="360" w:lineRule="auto"/>
            </w:pPr>
          </w:p>
        </w:tc>
        <w:tc>
          <w:tcPr>
            <w:tcW w:w="3537" w:type="dxa"/>
            <w:gridSpan w:val="2"/>
          </w:tcPr>
          <w:p w14:paraId="0FA30CB3" w14:textId="77777777" w:rsidR="00947A4C" w:rsidRPr="00546792" w:rsidRDefault="00947A4C" w:rsidP="00973089">
            <w:pPr>
              <w:spacing w:line="360" w:lineRule="auto"/>
            </w:pPr>
          </w:p>
        </w:tc>
      </w:tr>
      <w:tr w:rsidR="00973089" w:rsidRPr="00546792" w14:paraId="603E4D22" w14:textId="77777777" w:rsidTr="00E976E0">
        <w:tc>
          <w:tcPr>
            <w:tcW w:w="2584" w:type="dxa"/>
            <w:gridSpan w:val="2"/>
          </w:tcPr>
          <w:p w14:paraId="72DE2DE9" w14:textId="77777777" w:rsidR="00973089" w:rsidRPr="00546792" w:rsidRDefault="00973089" w:rsidP="00973089">
            <w:pPr>
              <w:spacing w:line="360" w:lineRule="auto"/>
            </w:pPr>
            <w:r w:rsidRPr="00546792">
              <w:t>Home Address</w:t>
            </w:r>
          </w:p>
        </w:tc>
        <w:tc>
          <w:tcPr>
            <w:tcW w:w="8284" w:type="dxa"/>
            <w:gridSpan w:val="4"/>
          </w:tcPr>
          <w:p w14:paraId="50943190" w14:textId="44DB1345" w:rsidR="00973089" w:rsidRPr="00546792" w:rsidRDefault="00C909E4" w:rsidP="00973089">
            <w:pPr>
              <w:spacing w:line="360" w:lineRule="auto"/>
            </w:pPr>
            <w:r w:rsidRPr="00C909E4">
              <w:t>{{</w:t>
            </w:r>
            <w:proofErr w:type="spellStart"/>
            <w:r w:rsidRPr="00C909E4">
              <w:t>HomeAddress</w:t>
            </w:r>
            <w:proofErr w:type="spellEnd"/>
            <w:r w:rsidRPr="00C909E4">
              <w:t>}}</w:t>
            </w:r>
          </w:p>
        </w:tc>
      </w:tr>
      <w:tr w:rsidR="00973089" w:rsidRPr="00546792" w14:paraId="024B0C08" w14:textId="77777777" w:rsidTr="00E976E0">
        <w:tc>
          <w:tcPr>
            <w:tcW w:w="2584" w:type="dxa"/>
            <w:gridSpan w:val="2"/>
          </w:tcPr>
          <w:p w14:paraId="5121F9CD" w14:textId="77777777" w:rsidR="00973089" w:rsidRPr="00546792" w:rsidRDefault="00973089" w:rsidP="00973089">
            <w:pPr>
              <w:spacing w:line="360" w:lineRule="auto"/>
            </w:pPr>
          </w:p>
        </w:tc>
        <w:tc>
          <w:tcPr>
            <w:tcW w:w="8284" w:type="dxa"/>
            <w:gridSpan w:val="4"/>
          </w:tcPr>
          <w:p w14:paraId="1F790F42" w14:textId="75E599CF" w:rsidR="00973089" w:rsidRPr="00546792" w:rsidRDefault="00973089" w:rsidP="00FA4A97">
            <w:pPr>
              <w:spacing w:line="360" w:lineRule="auto"/>
            </w:pPr>
          </w:p>
        </w:tc>
      </w:tr>
      <w:tr w:rsidR="00973089" w:rsidRPr="00546792" w14:paraId="562E4BDD" w14:textId="77777777" w:rsidTr="00E976E0">
        <w:tc>
          <w:tcPr>
            <w:tcW w:w="2584" w:type="dxa"/>
            <w:gridSpan w:val="2"/>
          </w:tcPr>
          <w:p w14:paraId="1419331A" w14:textId="77777777" w:rsidR="00973089" w:rsidRPr="00546792" w:rsidRDefault="00973089" w:rsidP="00973089">
            <w:pPr>
              <w:spacing w:line="360" w:lineRule="auto"/>
            </w:pPr>
            <w:r w:rsidRPr="00546792">
              <w:t>Home Telephone</w:t>
            </w:r>
          </w:p>
        </w:tc>
        <w:tc>
          <w:tcPr>
            <w:tcW w:w="2541" w:type="dxa"/>
          </w:tcPr>
          <w:p w14:paraId="25CA15A9" w14:textId="4E742B1A" w:rsidR="00973089" w:rsidRPr="00546792" w:rsidRDefault="00973089" w:rsidP="00973089">
            <w:pPr>
              <w:spacing w:line="360" w:lineRule="auto"/>
            </w:pPr>
            <w:r w:rsidRPr="00546792">
              <w:t>:</w:t>
            </w:r>
            <w:r w:rsidR="00C909E4">
              <w:t xml:space="preserve"> </w:t>
            </w:r>
            <w:r w:rsidR="00C909E4" w:rsidRPr="00C909E4">
              <w:t>{{</w:t>
            </w:r>
            <w:proofErr w:type="spellStart"/>
            <w:r w:rsidR="00C909E4" w:rsidRPr="00C909E4">
              <w:t>HomeTelephone</w:t>
            </w:r>
            <w:proofErr w:type="spellEnd"/>
            <w:r w:rsidR="00C909E4" w:rsidRPr="00C909E4">
              <w:t>}}</w:t>
            </w:r>
          </w:p>
        </w:tc>
        <w:tc>
          <w:tcPr>
            <w:tcW w:w="2206" w:type="dxa"/>
          </w:tcPr>
          <w:p w14:paraId="54ADBB20" w14:textId="77777777" w:rsidR="00973089" w:rsidRPr="00546792" w:rsidRDefault="00973089" w:rsidP="00973089">
            <w:pPr>
              <w:spacing w:line="360" w:lineRule="auto"/>
            </w:pPr>
            <w:r w:rsidRPr="00546792">
              <w:t>Mobile Telephone</w:t>
            </w:r>
          </w:p>
        </w:tc>
        <w:tc>
          <w:tcPr>
            <w:tcW w:w="3537" w:type="dxa"/>
            <w:gridSpan w:val="2"/>
          </w:tcPr>
          <w:p w14:paraId="27F0A673" w14:textId="1BCB2184" w:rsidR="00973089" w:rsidRPr="00546792" w:rsidRDefault="00973089" w:rsidP="00973089">
            <w:pPr>
              <w:spacing w:line="360" w:lineRule="auto"/>
            </w:pPr>
            <w:r w:rsidRPr="00546792">
              <w:t>:</w:t>
            </w:r>
            <w:r w:rsidR="00C909E4">
              <w:t xml:space="preserve"> </w:t>
            </w:r>
            <w:r w:rsidR="00C909E4" w:rsidRPr="00C909E4">
              <w:t>{{</w:t>
            </w:r>
            <w:proofErr w:type="spellStart"/>
            <w:r w:rsidR="00C909E4" w:rsidRPr="00C909E4">
              <w:t>MobileTelephone</w:t>
            </w:r>
            <w:proofErr w:type="spellEnd"/>
            <w:r w:rsidR="00C909E4" w:rsidRPr="00C909E4">
              <w:t>}}</w:t>
            </w:r>
          </w:p>
        </w:tc>
      </w:tr>
      <w:tr w:rsidR="00973089" w:rsidRPr="00546792" w14:paraId="64395CEF" w14:textId="77777777" w:rsidTr="00E976E0">
        <w:tc>
          <w:tcPr>
            <w:tcW w:w="2584" w:type="dxa"/>
            <w:gridSpan w:val="2"/>
          </w:tcPr>
          <w:p w14:paraId="49213F11" w14:textId="77777777" w:rsidR="00973089" w:rsidRPr="00546792" w:rsidRDefault="00973089" w:rsidP="00973089">
            <w:pPr>
              <w:spacing w:line="360" w:lineRule="auto"/>
            </w:pPr>
          </w:p>
        </w:tc>
        <w:tc>
          <w:tcPr>
            <w:tcW w:w="2541" w:type="dxa"/>
          </w:tcPr>
          <w:p w14:paraId="1B7D4A97" w14:textId="77777777" w:rsidR="00973089" w:rsidRPr="00546792" w:rsidRDefault="00973089" w:rsidP="00973089">
            <w:pPr>
              <w:spacing w:line="360" w:lineRule="auto"/>
            </w:pPr>
          </w:p>
        </w:tc>
        <w:tc>
          <w:tcPr>
            <w:tcW w:w="2206" w:type="dxa"/>
          </w:tcPr>
          <w:p w14:paraId="30A34D69" w14:textId="77777777" w:rsidR="00973089" w:rsidRPr="00546792" w:rsidRDefault="00973089" w:rsidP="00973089">
            <w:pPr>
              <w:spacing w:line="360" w:lineRule="auto"/>
            </w:pPr>
          </w:p>
        </w:tc>
        <w:tc>
          <w:tcPr>
            <w:tcW w:w="3537" w:type="dxa"/>
            <w:gridSpan w:val="2"/>
          </w:tcPr>
          <w:p w14:paraId="03DD84B9" w14:textId="77777777" w:rsidR="00973089" w:rsidRPr="00546792" w:rsidRDefault="00973089" w:rsidP="00973089">
            <w:pPr>
              <w:spacing w:line="360" w:lineRule="auto"/>
            </w:pPr>
          </w:p>
        </w:tc>
      </w:tr>
      <w:tr w:rsidR="00973089" w:rsidRPr="00546792" w14:paraId="5E2A2CE1" w14:textId="77777777" w:rsidTr="00E976E0">
        <w:tc>
          <w:tcPr>
            <w:tcW w:w="2584" w:type="dxa"/>
            <w:gridSpan w:val="2"/>
          </w:tcPr>
          <w:p w14:paraId="07AF31B7" w14:textId="77777777" w:rsidR="00973089" w:rsidRPr="00546792" w:rsidRDefault="00973089" w:rsidP="00973089">
            <w:pPr>
              <w:spacing w:line="360" w:lineRule="auto"/>
            </w:pPr>
            <w:r w:rsidRPr="00546792">
              <w:t xml:space="preserve">Address in </w:t>
            </w:r>
            <w:smartTag w:uri="urn:schemas-microsoft-com:office:smarttags" w:element="place">
              <w:r w:rsidRPr="00546792">
                <w:t>North Cyprus</w:t>
              </w:r>
            </w:smartTag>
          </w:p>
        </w:tc>
        <w:tc>
          <w:tcPr>
            <w:tcW w:w="8284" w:type="dxa"/>
            <w:gridSpan w:val="4"/>
          </w:tcPr>
          <w:p w14:paraId="6712FABE" w14:textId="5E15994E" w:rsidR="00973089" w:rsidRPr="00546792" w:rsidRDefault="00C909E4" w:rsidP="00FA4A97">
            <w:pPr>
              <w:spacing w:line="360" w:lineRule="auto"/>
            </w:pPr>
            <w:r w:rsidRPr="00C909E4">
              <w:t>{{</w:t>
            </w:r>
            <w:proofErr w:type="spellStart"/>
            <w:r w:rsidRPr="00C909E4">
              <w:t>AddressNorthCyprus</w:t>
            </w:r>
            <w:proofErr w:type="spellEnd"/>
            <w:r w:rsidRPr="00C909E4">
              <w:t>}}</w:t>
            </w:r>
          </w:p>
        </w:tc>
      </w:tr>
      <w:tr w:rsidR="00973089" w:rsidRPr="00546792" w14:paraId="38D9219D" w14:textId="77777777" w:rsidTr="00E976E0">
        <w:trPr>
          <w:trHeight w:val="864"/>
        </w:trPr>
        <w:tc>
          <w:tcPr>
            <w:tcW w:w="2584" w:type="dxa"/>
            <w:gridSpan w:val="2"/>
          </w:tcPr>
          <w:p w14:paraId="1308961F" w14:textId="77777777" w:rsidR="00973089" w:rsidRPr="00546792" w:rsidRDefault="00973089" w:rsidP="00973089">
            <w:pPr>
              <w:spacing w:line="360" w:lineRule="auto"/>
            </w:pPr>
          </w:p>
        </w:tc>
        <w:tc>
          <w:tcPr>
            <w:tcW w:w="8284" w:type="dxa"/>
            <w:gridSpan w:val="4"/>
          </w:tcPr>
          <w:p w14:paraId="4B73E9B2" w14:textId="3CB24589" w:rsidR="00973089" w:rsidRPr="00546792" w:rsidRDefault="00973089" w:rsidP="00FA4A97">
            <w:pPr>
              <w:spacing w:line="360" w:lineRule="auto"/>
            </w:pPr>
          </w:p>
        </w:tc>
      </w:tr>
      <w:tr w:rsidR="00973089" w:rsidRPr="00546792" w14:paraId="5061826E" w14:textId="77777777" w:rsidTr="00E976E0">
        <w:tc>
          <w:tcPr>
            <w:tcW w:w="10868" w:type="dxa"/>
            <w:gridSpan w:val="6"/>
          </w:tcPr>
          <w:p w14:paraId="7CEB569A" w14:textId="77777777" w:rsidR="00973089" w:rsidRPr="00546792" w:rsidRDefault="00973089" w:rsidP="00973089">
            <w:pPr>
              <w:spacing w:line="360" w:lineRule="auto"/>
              <w:rPr>
                <w:b/>
                <w:bCs/>
              </w:rPr>
            </w:pPr>
            <w:r w:rsidRPr="00546792">
              <w:rPr>
                <w:b/>
                <w:bCs/>
              </w:rPr>
              <w:t xml:space="preserve">Company/Organization </w:t>
            </w:r>
            <w:r w:rsidR="00273501">
              <w:rPr>
                <w:b/>
                <w:bCs/>
              </w:rPr>
              <w:t>Details</w:t>
            </w:r>
          </w:p>
          <w:p w14:paraId="6B665897" w14:textId="77777777" w:rsidR="00973089" w:rsidRPr="00546792" w:rsidRDefault="00973089" w:rsidP="00973089">
            <w:pPr>
              <w:spacing w:line="360" w:lineRule="auto"/>
            </w:pPr>
          </w:p>
        </w:tc>
      </w:tr>
      <w:tr w:rsidR="009F01B7" w:rsidRPr="00546792" w14:paraId="0D45BD8D" w14:textId="77777777" w:rsidTr="00E976E0">
        <w:tc>
          <w:tcPr>
            <w:tcW w:w="2428" w:type="dxa"/>
          </w:tcPr>
          <w:p w14:paraId="47D58D41" w14:textId="77777777" w:rsidR="009F01B7" w:rsidRPr="00546792" w:rsidRDefault="009F01B7" w:rsidP="00973089">
            <w:pPr>
              <w:spacing w:line="360" w:lineRule="auto"/>
            </w:pPr>
            <w:r w:rsidRPr="00546792">
              <w:t>Official Name</w:t>
            </w:r>
          </w:p>
        </w:tc>
        <w:tc>
          <w:tcPr>
            <w:tcW w:w="8440" w:type="dxa"/>
            <w:gridSpan w:val="5"/>
          </w:tcPr>
          <w:p w14:paraId="6698C18A" w14:textId="1ABA285E" w:rsidR="009F01B7" w:rsidRPr="00546792" w:rsidRDefault="001A70E9" w:rsidP="00973089">
            <w:pPr>
              <w:spacing w:line="360" w:lineRule="auto"/>
            </w:pPr>
            <w:r>
              <w:rPr>
                <w:sz w:val="26"/>
                <w:szCs w:val="26"/>
              </w:rPr>
              <w:t>{{</w:t>
            </w:r>
            <w:proofErr w:type="spellStart"/>
            <w:r>
              <w:rPr>
                <w:sz w:val="26"/>
                <w:szCs w:val="26"/>
              </w:rPr>
              <w:t>CompanyName</w:t>
            </w:r>
            <w:proofErr w:type="spellEnd"/>
            <w:r>
              <w:rPr>
                <w:sz w:val="26"/>
                <w:szCs w:val="26"/>
              </w:rPr>
              <w:t>}}</w:t>
            </w:r>
          </w:p>
        </w:tc>
      </w:tr>
      <w:tr w:rsidR="009F01B7" w:rsidRPr="00546792" w14:paraId="606DBEF8" w14:textId="77777777" w:rsidTr="00E976E0">
        <w:tc>
          <w:tcPr>
            <w:tcW w:w="2428" w:type="dxa"/>
          </w:tcPr>
          <w:p w14:paraId="47858BB6" w14:textId="77777777" w:rsidR="009F01B7" w:rsidRPr="00546792" w:rsidRDefault="009F01B7" w:rsidP="00973089">
            <w:pPr>
              <w:spacing w:line="360" w:lineRule="auto"/>
            </w:pPr>
            <w:r w:rsidRPr="00546792">
              <w:t>Field(s) of Work</w:t>
            </w:r>
          </w:p>
        </w:tc>
        <w:tc>
          <w:tcPr>
            <w:tcW w:w="8440" w:type="dxa"/>
            <w:gridSpan w:val="5"/>
          </w:tcPr>
          <w:p w14:paraId="694D9583" w14:textId="527B586C" w:rsidR="009F01B7" w:rsidRPr="00546792" w:rsidRDefault="00C909E4" w:rsidP="00973089">
            <w:pPr>
              <w:spacing w:line="360" w:lineRule="auto"/>
            </w:pPr>
            <w:r w:rsidRPr="00C909E4">
              <w:t>{{</w:t>
            </w:r>
            <w:proofErr w:type="spellStart"/>
            <w:r w:rsidRPr="00C909E4">
              <w:t>CompanyFieldsOfWork</w:t>
            </w:r>
            <w:proofErr w:type="spellEnd"/>
            <w:r w:rsidRPr="00C909E4">
              <w:t>}}</w:t>
            </w:r>
          </w:p>
        </w:tc>
      </w:tr>
      <w:tr w:rsidR="009F01B7" w:rsidRPr="00546792" w14:paraId="1F2DDE7E" w14:textId="77777777" w:rsidTr="00E976E0">
        <w:tc>
          <w:tcPr>
            <w:tcW w:w="2428" w:type="dxa"/>
          </w:tcPr>
          <w:p w14:paraId="6D441E03" w14:textId="77777777" w:rsidR="00235184" w:rsidRPr="00546792" w:rsidRDefault="00235184" w:rsidP="00973089">
            <w:pPr>
              <w:spacing w:line="360" w:lineRule="auto"/>
            </w:pPr>
          </w:p>
          <w:p w14:paraId="694044D6" w14:textId="77777777" w:rsidR="009F01B7" w:rsidRPr="00546792" w:rsidRDefault="009F01B7" w:rsidP="00973089">
            <w:pPr>
              <w:spacing w:line="360" w:lineRule="auto"/>
            </w:pPr>
            <w:r w:rsidRPr="00546792">
              <w:t>Address</w:t>
            </w:r>
          </w:p>
        </w:tc>
        <w:tc>
          <w:tcPr>
            <w:tcW w:w="8440" w:type="dxa"/>
            <w:gridSpan w:val="5"/>
          </w:tcPr>
          <w:p w14:paraId="619DA75F" w14:textId="77777777" w:rsidR="00235184" w:rsidRPr="00546792" w:rsidRDefault="00235184" w:rsidP="00973089">
            <w:pPr>
              <w:spacing w:line="360" w:lineRule="auto"/>
              <w:rPr>
                <w:sz w:val="26"/>
                <w:szCs w:val="26"/>
              </w:rPr>
            </w:pPr>
          </w:p>
          <w:p w14:paraId="782ADB59" w14:textId="141C86B1" w:rsidR="009F01B7" w:rsidRPr="00546792" w:rsidRDefault="00C909E4" w:rsidP="00973089">
            <w:pPr>
              <w:spacing w:line="360" w:lineRule="auto"/>
            </w:pPr>
            <w:r w:rsidRPr="00C909E4">
              <w:t>{{</w:t>
            </w:r>
            <w:proofErr w:type="spellStart"/>
            <w:r w:rsidRPr="00C909E4">
              <w:t>CompanyAddress</w:t>
            </w:r>
            <w:proofErr w:type="spellEnd"/>
            <w:r w:rsidRPr="00C909E4">
              <w:t xml:space="preserve">}}  </w:t>
            </w:r>
          </w:p>
        </w:tc>
      </w:tr>
      <w:tr w:rsidR="009F01B7" w:rsidRPr="00546792" w14:paraId="2191B61C" w14:textId="77777777" w:rsidTr="001D0F33">
        <w:trPr>
          <w:trHeight w:val="95"/>
        </w:trPr>
        <w:tc>
          <w:tcPr>
            <w:tcW w:w="2428" w:type="dxa"/>
          </w:tcPr>
          <w:p w14:paraId="3DBD56AC" w14:textId="77777777" w:rsidR="009F01B7" w:rsidRPr="00546792" w:rsidRDefault="009F01B7" w:rsidP="00973089">
            <w:pPr>
              <w:spacing w:line="360" w:lineRule="auto"/>
            </w:pPr>
          </w:p>
        </w:tc>
        <w:tc>
          <w:tcPr>
            <w:tcW w:w="8440" w:type="dxa"/>
            <w:gridSpan w:val="5"/>
          </w:tcPr>
          <w:p w14:paraId="23B2E897" w14:textId="60FBFB14" w:rsidR="009F01B7" w:rsidRPr="00546792" w:rsidRDefault="009F01B7" w:rsidP="00973089">
            <w:pPr>
              <w:spacing w:line="360" w:lineRule="auto"/>
            </w:pPr>
          </w:p>
        </w:tc>
      </w:tr>
      <w:tr w:rsidR="00973089" w:rsidRPr="00546792" w14:paraId="726D79A7" w14:textId="77777777" w:rsidTr="00E976E0">
        <w:tc>
          <w:tcPr>
            <w:tcW w:w="2428" w:type="dxa"/>
          </w:tcPr>
          <w:p w14:paraId="6E040E0F" w14:textId="77777777" w:rsidR="00235184" w:rsidRPr="00546792" w:rsidRDefault="00235184" w:rsidP="00973089">
            <w:pPr>
              <w:spacing w:line="360" w:lineRule="auto"/>
            </w:pPr>
          </w:p>
          <w:p w14:paraId="2C9C5700" w14:textId="77777777" w:rsidR="00973089" w:rsidRPr="00546792" w:rsidRDefault="00973089" w:rsidP="00973089">
            <w:pPr>
              <w:spacing w:line="360" w:lineRule="auto"/>
            </w:pPr>
            <w:r w:rsidRPr="00546792">
              <w:t>Telephone(s)</w:t>
            </w:r>
          </w:p>
        </w:tc>
        <w:tc>
          <w:tcPr>
            <w:tcW w:w="2697" w:type="dxa"/>
            <w:gridSpan w:val="2"/>
          </w:tcPr>
          <w:p w14:paraId="04C27717" w14:textId="77777777" w:rsidR="00235184" w:rsidRPr="00546792" w:rsidRDefault="00235184" w:rsidP="00973089">
            <w:pPr>
              <w:spacing w:line="360" w:lineRule="auto"/>
            </w:pPr>
          </w:p>
          <w:p w14:paraId="335F69E6" w14:textId="0EFDFF5C" w:rsidR="00973089" w:rsidRPr="00546792" w:rsidRDefault="00973089" w:rsidP="00973089">
            <w:pPr>
              <w:spacing w:line="360" w:lineRule="auto"/>
            </w:pPr>
            <w:proofErr w:type="gramStart"/>
            <w:r w:rsidRPr="00546792">
              <w:t>:</w:t>
            </w:r>
            <w:r w:rsidR="00C909E4" w:rsidRPr="00C909E4">
              <w:t>{</w:t>
            </w:r>
            <w:proofErr w:type="gramEnd"/>
            <w:r w:rsidR="00C909E4" w:rsidRPr="00C909E4">
              <w:t>{</w:t>
            </w:r>
            <w:proofErr w:type="spellStart"/>
            <w:r w:rsidR="00C909E4" w:rsidRPr="00C909E4">
              <w:t>CompanyTelephone</w:t>
            </w:r>
            <w:proofErr w:type="spellEnd"/>
            <w:r w:rsidR="00C909E4" w:rsidRPr="00C909E4">
              <w:t xml:space="preserve">}}  </w:t>
            </w:r>
          </w:p>
        </w:tc>
        <w:tc>
          <w:tcPr>
            <w:tcW w:w="2789" w:type="dxa"/>
            <w:gridSpan w:val="2"/>
          </w:tcPr>
          <w:p w14:paraId="6E6E6D66" w14:textId="77777777" w:rsidR="00235184" w:rsidRPr="00546792" w:rsidRDefault="00235184" w:rsidP="00973089">
            <w:pPr>
              <w:spacing w:line="360" w:lineRule="auto"/>
            </w:pPr>
          </w:p>
          <w:p w14:paraId="1D67E1E3" w14:textId="77777777" w:rsidR="00973089" w:rsidRPr="00546792" w:rsidRDefault="00973089" w:rsidP="00973089">
            <w:pPr>
              <w:spacing w:line="360" w:lineRule="auto"/>
            </w:pPr>
            <w:r w:rsidRPr="00546792">
              <w:t>Fax</w:t>
            </w:r>
          </w:p>
        </w:tc>
        <w:tc>
          <w:tcPr>
            <w:tcW w:w="2954" w:type="dxa"/>
          </w:tcPr>
          <w:p w14:paraId="35517072" w14:textId="77777777" w:rsidR="00235184" w:rsidRPr="00546792" w:rsidRDefault="00235184" w:rsidP="00973089">
            <w:pPr>
              <w:spacing w:line="360" w:lineRule="auto"/>
            </w:pPr>
          </w:p>
          <w:p w14:paraId="10539AFC" w14:textId="0CA82AAC" w:rsidR="00973089" w:rsidRPr="00546792" w:rsidRDefault="009F01B7" w:rsidP="00973089">
            <w:pPr>
              <w:spacing w:line="360" w:lineRule="auto"/>
            </w:pPr>
            <w:proofErr w:type="gramStart"/>
            <w:r w:rsidRPr="00546792">
              <w:t>:</w:t>
            </w:r>
            <w:r w:rsidR="00C909E4" w:rsidRPr="00C909E4">
              <w:t>{</w:t>
            </w:r>
            <w:proofErr w:type="gramEnd"/>
            <w:r w:rsidR="00C909E4" w:rsidRPr="00C909E4">
              <w:t>{</w:t>
            </w:r>
            <w:proofErr w:type="spellStart"/>
            <w:r w:rsidR="00C909E4" w:rsidRPr="00C909E4">
              <w:t>CompanyFax</w:t>
            </w:r>
            <w:proofErr w:type="spellEnd"/>
            <w:r w:rsidR="00C909E4" w:rsidRPr="00C909E4">
              <w:t xml:space="preserve">}}  </w:t>
            </w:r>
          </w:p>
        </w:tc>
      </w:tr>
      <w:tr w:rsidR="00973089" w:rsidRPr="00546792" w14:paraId="35583E4D" w14:textId="77777777" w:rsidTr="00E976E0">
        <w:tc>
          <w:tcPr>
            <w:tcW w:w="2428" w:type="dxa"/>
          </w:tcPr>
          <w:p w14:paraId="0ECF4451" w14:textId="77777777" w:rsidR="00973089" w:rsidRPr="00546792" w:rsidRDefault="00973089" w:rsidP="00973089">
            <w:pPr>
              <w:spacing w:line="360" w:lineRule="auto"/>
            </w:pPr>
            <w:r w:rsidRPr="00546792">
              <w:t>Trainee’s Job Title</w:t>
            </w:r>
          </w:p>
        </w:tc>
        <w:tc>
          <w:tcPr>
            <w:tcW w:w="2697" w:type="dxa"/>
            <w:gridSpan w:val="2"/>
          </w:tcPr>
          <w:p w14:paraId="04261A63" w14:textId="3346C579" w:rsidR="00973089" w:rsidRPr="00546792" w:rsidRDefault="009F01B7" w:rsidP="00973089">
            <w:pPr>
              <w:spacing w:line="360" w:lineRule="auto"/>
            </w:pPr>
            <w:r w:rsidRPr="00546792">
              <w:t>:</w:t>
            </w:r>
            <w:r w:rsidR="00C909E4" w:rsidRPr="00C909E4">
              <w:t xml:space="preserve"> {{</w:t>
            </w:r>
            <w:proofErr w:type="spellStart"/>
            <w:r w:rsidR="00C909E4" w:rsidRPr="00C909E4">
              <w:t>TraineeJobTitle</w:t>
            </w:r>
            <w:proofErr w:type="spellEnd"/>
            <w:r w:rsidR="00C909E4" w:rsidRPr="00C909E4">
              <w:t>}}</w:t>
            </w:r>
          </w:p>
        </w:tc>
        <w:tc>
          <w:tcPr>
            <w:tcW w:w="2789" w:type="dxa"/>
            <w:gridSpan w:val="2"/>
          </w:tcPr>
          <w:p w14:paraId="55401C53" w14:textId="77777777" w:rsidR="00973089" w:rsidRPr="00546792" w:rsidRDefault="00973089" w:rsidP="00B21DEC">
            <w:pPr>
              <w:spacing w:line="360" w:lineRule="auto"/>
            </w:pPr>
            <w:r w:rsidRPr="00546792">
              <w:t>Trainee’s</w:t>
            </w:r>
            <w:r w:rsidR="00B21DEC" w:rsidRPr="00546792">
              <w:t xml:space="preserve"> Supervisor</w:t>
            </w:r>
            <w:r w:rsidRPr="00546792">
              <w:t xml:space="preserve"> Title</w:t>
            </w:r>
          </w:p>
        </w:tc>
        <w:tc>
          <w:tcPr>
            <w:tcW w:w="2954" w:type="dxa"/>
          </w:tcPr>
          <w:p w14:paraId="5B826B39" w14:textId="26110FF4" w:rsidR="00973089" w:rsidRPr="00546792" w:rsidRDefault="009F01B7" w:rsidP="00973089">
            <w:pPr>
              <w:spacing w:line="360" w:lineRule="auto"/>
            </w:pPr>
            <w:r w:rsidRPr="00546792">
              <w:t>:</w:t>
            </w:r>
            <w:r w:rsidR="00C909E4">
              <w:t xml:space="preserve"> </w:t>
            </w:r>
            <w:r w:rsidR="00C909E4" w:rsidRPr="00C909E4">
              <w:t>{{</w:t>
            </w:r>
            <w:proofErr w:type="spellStart"/>
            <w:r w:rsidR="00C909E4" w:rsidRPr="00C909E4">
              <w:t>SupervisorTitle</w:t>
            </w:r>
            <w:proofErr w:type="spellEnd"/>
            <w:r w:rsidR="00C909E4" w:rsidRPr="00C909E4">
              <w:t>}}</w:t>
            </w:r>
          </w:p>
        </w:tc>
      </w:tr>
      <w:tr w:rsidR="00973089" w:rsidRPr="00546792" w14:paraId="103C86C2" w14:textId="77777777" w:rsidTr="00E976E0">
        <w:tc>
          <w:tcPr>
            <w:tcW w:w="2428" w:type="dxa"/>
          </w:tcPr>
          <w:p w14:paraId="5C32FD73" w14:textId="77777777" w:rsidR="00973089" w:rsidRPr="00546792" w:rsidRDefault="00B21DEC" w:rsidP="00B21DEC">
            <w:pPr>
              <w:spacing w:line="360" w:lineRule="auto"/>
            </w:pPr>
            <w:r w:rsidRPr="00546792">
              <w:t>Company</w:t>
            </w:r>
            <w:r w:rsidR="00973089" w:rsidRPr="00546792">
              <w:t xml:space="preserve"> E-mail</w:t>
            </w:r>
          </w:p>
        </w:tc>
        <w:tc>
          <w:tcPr>
            <w:tcW w:w="2697" w:type="dxa"/>
            <w:gridSpan w:val="2"/>
          </w:tcPr>
          <w:p w14:paraId="3815E42A" w14:textId="00BE7ECE" w:rsidR="00973089" w:rsidRPr="00546792" w:rsidRDefault="009F01B7" w:rsidP="00973089">
            <w:pPr>
              <w:spacing w:line="360" w:lineRule="auto"/>
            </w:pPr>
            <w:r w:rsidRPr="00546792">
              <w:t>:</w:t>
            </w:r>
            <w:r w:rsidR="00C909E4">
              <w:t xml:space="preserve"> </w:t>
            </w:r>
            <w:r w:rsidR="00C909E4" w:rsidRPr="00C909E4">
              <w:t>{{</w:t>
            </w:r>
            <w:proofErr w:type="spellStart"/>
            <w:r w:rsidR="00C909E4" w:rsidRPr="00C909E4">
              <w:t>CompanyEmail</w:t>
            </w:r>
            <w:proofErr w:type="spellEnd"/>
            <w:r w:rsidR="00C909E4" w:rsidRPr="00C909E4">
              <w:t>}}</w:t>
            </w:r>
          </w:p>
        </w:tc>
        <w:tc>
          <w:tcPr>
            <w:tcW w:w="2789" w:type="dxa"/>
            <w:gridSpan w:val="2"/>
          </w:tcPr>
          <w:p w14:paraId="1862D61C" w14:textId="77777777" w:rsidR="00973089" w:rsidRPr="00546792" w:rsidRDefault="00973089" w:rsidP="00B21DEC">
            <w:pPr>
              <w:spacing w:line="360" w:lineRule="auto"/>
            </w:pPr>
            <w:r w:rsidRPr="00546792">
              <w:t>Company</w:t>
            </w:r>
            <w:r w:rsidR="00B21DEC" w:rsidRPr="00546792">
              <w:t xml:space="preserve"> </w:t>
            </w:r>
            <w:r w:rsidRPr="00546792">
              <w:t>Web Site</w:t>
            </w:r>
          </w:p>
        </w:tc>
        <w:tc>
          <w:tcPr>
            <w:tcW w:w="2954" w:type="dxa"/>
          </w:tcPr>
          <w:p w14:paraId="39D089A0" w14:textId="26BA4DDE" w:rsidR="009F01B7" w:rsidRPr="00546792" w:rsidRDefault="009F01B7" w:rsidP="00973089">
            <w:pPr>
              <w:spacing w:line="360" w:lineRule="auto"/>
            </w:pPr>
            <w:r w:rsidRPr="00546792">
              <w:t>:</w:t>
            </w:r>
            <w:r w:rsidR="00C909E4">
              <w:t xml:space="preserve"> </w:t>
            </w:r>
            <w:r w:rsidR="00C909E4" w:rsidRPr="00C909E4">
              <w:t>{{</w:t>
            </w:r>
            <w:proofErr w:type="spellStart"/>
            <w:r w:rsidR="00C909E4" w:rsidRPr="00C909E4">
              <w:t>CompanyWebsite</w:t>
            </w:r>
            <w:proofErr w:type="spellEnd"/>
            <w:r w:rsidR="00C909E4" w:rsidRPr="00C909E4">
              <w:t>}}</w:t>
            </w:r>
          </w:p>
        </w:tc>
      </w:tr>
    </w:tbl>
    <w:p w14:paraId="7D0A8CD3" w14:textId="77777777" w:rsidR="0064466C" w:rsidRDefault="0064466C">
      <w:r>
        <w:br w:type="page"/>
      </w: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0868"/>
      </w:tblGrid>
      <w:tr w:rsidR="00973089" w:rsidRPr="00546792" w14:paraId="42CAC8D5" w14:textId="77777777" w:rsidTr="00E976E0">
        <w:tc>
          <w:tcPr>
            <w:tcW w:w="5000" w:type="pct"/>
          </w:tcPr>
          <w:p w14:paraId="18C97E61" w14:textId="77777777" w:rsidR="00973089" w:rsidRPr="00546792" w:rsidRDefault="00973089" w:rsidP="00973089">
            <w:pPr>
              <w:spacing w:line="360" w:lineRule="auto"/>
              <w:rPr>
                <w:b/>
                <w:bCs/>
              </w:rPr>
            </w:pPr>
            <w:r w:rsidRPr="00546792">
              <w:rPr>
                <w:b/>
                <w:bCs/>
              </w:rPr>
              <w:t xml:space="preserve">Log Book </w:t>
            </w:r>
            <w:proofErr w:type="gramStart"/>
            <w:r w:rsidRPr="00546792">
              <w:rPr>
                <w:b/>
                <w:bCs/>
              </w:rPr>
              <w:t>Approval  by</w:t>
            </w:r>
            <w:proofErr w:type="gramEnd"/>
            <w:r w:rsidRPr="00546792">
              <w:rPr>
                <w:b/>
                <w:bCs/>
              </w:rPr>
              <w:t xml:space="preserve"> the Company/Organization</w:t>
            </w:r>
          </w:p>
          <w:p w14:paraId="05020F4E" w14:textId="77777777" w:rsidR="00973089" w:rsidRPr="00546792" w:rsidRDefault="00973089" w:rsidP="00973089">
            <w:pPr>
              <w:spacing w:line="360" w:lineRule="auto"/>
            </w:pPr>
          </w:p>
          <w:p w14:paraId="3B11E26D" w14:textId="73AA2515" w:rsidR="00973089" w:rsidRPr="00546792" w:rsidRDefault="00973089" w:rsidP="00973089">
            <w:pPr>
              <w:spacing w:line="360" w:lineRule="auto"/>
            </w:pPr>
            <w:r w:rsidRPr="00546792">
              <w:t>Student mentioned above has worked in our company/organization in the department/</w:t>
            </w:r>
            <w:proofErr w:type="gramStart"/>
            <w:r w:rsidRPr="00546792">
              <w:t xml:space="preserve">division  </w:t>
            </w:r>
            <w:r w:rsidR="00272424" w:rsidRPr="00B10B40">
              <w:rPr>
                <w:color w:val="FF0000"/>
              </w:rPr>
              <w:t>{</w:t>
            </w:r>
            <w:proofErr w:type="gramEnd"/>
            <w:r w:rsidR="00272424" w:rsidRPr="00B10B40">
              <w:rPr>
                <w:color w:val="FF0000"/>
              </w:rPr>
              <w:t>{</w:t>
            </w:r>
            <w:proofErr w:type="spellStart"/>
            <w:r w:rsidR="00272424" w:rsidRPr="00B10B40">
              <w:rPr>
                <w:color w:val="FF0000"/>
              </w:rPr>
              <w:t>TraineeDepartmentOrDivision</w:t>
            </w:r>
            <w:proofErr w:type="spellEnd"/>
            <w:r w:rsidR="00272424" w:rsidRPr="00B10B40">
              <w:rPr>
                <w:color w:val="FF0000"/>
              </w:rPr>
              <w:t>}}</w:t>
            </w:r>
            <w:r w:rsidR="00272424">
              <w:t xml:space="preserve"> </w:t>
            </w:r>
            <w:r w:rsidRPr="00546792">
              <w:t xml:space="preserve">for </w:t>
            </w:r>
            <w:r w:rsidR="00272424" w:rsidRPr="00B10B40">
              <w:rPr>
                <w:color w:val="FF0000"/>
              </w:rPr>
              <w:t>{{</w:t>
            </w:r>
            <w:proofErr w:type="spellStart"/>
            <w:r w:rsidR="00272424" w:rsidRPr="00B10B40">
              <w:rPr>
                <w:color w:val="FF0000"/>
              </w:rPr>
              <w:t>NumberOfWorkingDays</w:t>
            </w:r>
            <w:proofErr w:type="spellEnd"/>
            <w:r w:rsidR="00272424" w:rsidRPr="00B10B40">
              <w:rPr>
                <w:color w:val="FF0000"/>
              </w:rPr>
              <w:t>}}</w:t>
            </w:r>
            <w:r w:rsidR="00272424">
              <w:t xml:space="preserve"> </w:t>
            </w:r>
            <w:r w:rsidRPr="00546792">
              <w:t>days</w:t>
            </w:r>
            <w:r w:rsidR="00273501">
              <w:t>,</w:t>
            </w:r>
            <w:r w:rsidRPr="00546792">
              <w:t xml:space="preserve">  starting date</w:t>
            </w:r>
            <w:r w:rsidR="00272424">
              <w:t xml:space="preserve"> </w:t>
            </w:r>
            <w:r w:rsidR="00272424" w:rsidRPr="00B10B40">
              <w:rPr>
                <w:color w:val="FF0000"/>
              </w:rPr>
              <w:t>{{</w:t>
            </w:r>
            <w:proofErr w:type="spellStart"/>
            <w:r w:rsidR="00272424" w:rsidRPr="00B10B40">
              <w:rPr>
                <w:color w:val="FF0000"/>
              </w:rPr>
              <w:t>BeginningDate</w:t>
            </w:r>
            <w:proofErr w:type="spellEnd"/>
            <w:r w:rsidR="00272424" w:rsidRPr="00B10B40">
              <w:rPr>
                <w:color w:val="FF0000"/>
              </w:rPr>
              <w:t>}}</w:t>
            </w:r>
            <w:r w:rsidRPr="00546792">
              <w:t xml:space="preserve"> to end date </w:t>
            </w:r>
            <w:r w:rsidR="00272424" w:rsidRPr="00B10B40">
              <w:rPr>
                <w:color w:val="FF0000"/>
              </w:rPr>
              <w:t>{{</w:t>
            </w:r>
            <w:proofErr w:type="spellStart"/>
            <w:r w:rsidR="00272424" w:rsidRPr="00B10B40">
              <w:rPr>
                <w:color w:val="FF0000"/>
              </w:rPr>
              <w:t>EndingDate</w:t>
            </w:r>
            <w:proofErr w:type="spellEnd"/>
            <w:r w:rsidR="00272424" w:rsidRPr="00B10B40">
              <w:rPr>
                <w:color w:val="FF0000"/>
              </w:rPr>
              <w:t>}}</w:t>
            </w:r>
            <w:r w:rsidRPr="00546792">
              <w:t xml:space="preserve"> as an engineering trainee.  We have read this log book and the information that trainee has provided is matching what he/she has done during his/her training period.</w:t>
            </w:r>
          </w:p>
          <w:p w14:paraId="38284731" w14:textId="77777777" w:rsidR="00973089" w:rsidRPr="00546792" w:rsidRDefault="00973089" w:rsidP="00973089">
            <w:pPr>
              <w:spacing w:line="360" w:lineRule="auto"/>
            </w:pPr>
          </w:p>
          <w:p w14:paraId="7C3FE33C" w14:textId="77777777" w:rsidR="00973089" w:rsidRPr="00546792" w:rsidRDefault="00235184" w:rsidP="00973089">
            <w:pPr>
              <w:spacing w:line="360" w:lineRule="auto"/>
              <w:rPr>
                <w:i/>
              </w:rPr>
            </w:pPr>
            <w:r w:rsidRPr="00546792">
              <w:rPr>
                <w:i/>
              </w:rPr>
              <w:t xml:space="preserve"> </w:t>
            </w:r>
            <w:r w:rsidRPr="00546792">
              <w:rPr>
                <w:i/>
              </w:rPr>
              <w:tab/>
            </w:r>
            <w:r w:rsidRPr="00546792">
              <w:rPr>
                <w:i/>
              </w:rPr>
              <w:tab/>
            </w:r>
            <w:r w:rsidRPr="00546792">
              <w:rPr>
                <w:i/>
              </w:rPr>
              <w:tab/>
            </w:r>
            <w:r w:rsidRPr="00546792">
              <w:rPr>
                <w:i/>
              </w:rPr>
              <w:tab/>
            </w:r>
            <w:r w:rsidRPr="00546792">
              <w:rPr>
                <w:i/>
              </w:rPr>
              <w:tab/>
              <w:t xml:space="preserve">Signatures </w:t>
            </w:r>
          </w:p>
          <w:p w14:paraId="39FD7D18" w14:textId="77777777" w:rsidR="00973089" w:rsidRPr="00546792" w:rsidRDefault="00973089" w:rsidP="00973089">
            <w:pPr>
              <w:spacing w:line="360" w:lineRule="auto"/>
            </w:pPr>
            <w:r w:rsidRPr="00546792">
              <w:t>Human Resource Manager             …………………………</w:t>
            </w:r>
            <w:r w:rsidR="00235184" w:rsidRPr="00546792">
              <w:t xml:space="preserve">………. </w:t>
            </w:r>
            <w:r w:rsidR="00D02F8A">
              <w:t xml:space="preserve">     </w:t>
            </w:r>
            <w:r w:rsidR="00235184" w:rsidRPr="00546792">
              <w:t>Date: ……………</w:t>
            </w:r>
            <w:proofErr w:type="gramStart"/>
            <w:r w:rsidR="00235184" w:rsidRPr="00546792">
              <w:t>…..</w:t>
            </w:r>
            <w:proofErr w:type="gramEnd"/>
          </w:p>
          <w:p w14:paraId="4CB4C4C7" w14:textId="77777777" w:rsidR="00235184" w:rsidRPr="00546792" w:rsidRDefault="00235184" w:rsidP="00973089">
            <w:pPr>
              <w:spacing w:line="360" w:lineRule="auto"/>
            </w:pPr>
          </w:p>
          <w:p w14:paraId="4DEDF5F0" w14:textId="77777777" w:rsidR="00235184" w:rsidRPr="00546792" w:rsidRDefault="00973089" w:rsidP="00235184">
            <w:pPr>
              <w:spacing w:line="360" w:lineRule="auto"/>
            </w:pPr>
            <w:r w:rsidRPr="00546792">
              <w:t xml:space="preserve">Department/Division Manager       </w:t>
            </w:r>
            <w:r w:rsidR="00235184" w:rsidRPr="00546792">
              <w:t xml:space="preserve">…………………………………. </w:t>
            </w:r>
            <w:r w:rsidR="00D02F8A">
              <w:t xml:space="preserve">     </w:t>
            </w:r>
            <w:r w:rsidR="00235184" w:rsidRPr="00546792">
              <w:t>Date: ……………</w:t>
            </w:r>
            <w:proofErr w:type="gramStart"/>
            <w:r w:rsidR="00235184" w:rsidRPr="00546792">
              <w:t>…..</w:t>
            </w:r>
            <w:proofErr w:type="gramEnd"/>
          </w:p>
          <w:p w14:paraId="3D00C464" w14:textId="77777777" w:rsidR="00973089" w:rsidRPr="00546792" w:rsidRDefault="00973089" w:rsidP="00973089">
            <w:pPr>
              <w:spacing w:line="360" w:lineRule="auto"/>
            </w:pPr>
          </w:p>
          <w:p w14:paraId="617AFFC0" w14:textId="77777777" w:rsidR="00235184" w:rsidRPr="00546792" w:rsidRDefault="00973089" w:rsidP="00235184">
            <w:pPr>
              <w:spacing w:line="360" w:lineRule="auto"/>
            </w:pPr>
            <w:r w:rsidRPr="00546792">
              <w:t xml:space="preserve">Seal of the Company/Organization </w:t>
            </w:r>
            <w:r w:rsidR="00235184" w:rsidRPr="00546792">
              <w:t xml:space="preserve">…………………………………. </w:t>
            </w:r>
            <w:r w:rsidR="00D02F8A">
              <w:t xml:space="preserve">    </w:t>
            </w:r>
            <w:r w:rsidR="00235184" w:rsidRPr="00546792">
              <w:t>Date: ……………</w:t>
            </w:r>
            <w:proofErr w:type="gramStart"/>
            <w:r w:rsidR="00235184" w:rsidRPr="00546792">
              <w:t>…..</w:t>
            </w:r>
            <w:proofErr w:type="gramEnd"/>
          </w:p>
          <w:p w14:paraId="46B25745" w14:textId="77777777" w:rsidR="00973089" w:rsidRPr="00546792" w:rsidRDefault="00973089" w:rsidP="00973089">
            <w:pPr>
              <w:spacing w:line="360" w:lineRule="auto"/>
            </w:pPr>
          </w:p>
        </w:tc>
      </w:tr>
    </w:tbl>
    <w:p w14:paraId="78877A41" w14:textId="77777777" w:rsidR="006A3A09" w:rsidRPr="00546792" w:rsidRDefault="006A3A09" w:rsidP="00947A4C"/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2707"/>
        <w:gridCol w:w="2807"/>
        <w:gridCol w:w="2482"/>
        <w:gridCol w:w="396"/>
        <w:gridCol w:w="496"/>
        <w:gridCol w:w="496"/>
        <w:gridCol w:w="496"/>
        <w:gridCol w:w="496"/>
        <w:gridCol w:w="107"/>
        <w:gridCol w:w="385"/>
      </w:tblGrid>
      <w:tr w:rsidR="00573405" w:rsidRPr="00546792" w14:paraId="612CA0FA" w14:textId="77777777" w:rsidTr="00E976E0">
        <w:trPr>
          <w:gridAfter w:val="1"/>
          <w:wAfter w:w="178" w:type="pct"/>
        </w:trPr>
        <w:tc>
          <w:tcPr>
            <w:tcW w:w="4822" w:type="pct"/>
            <w:gridSpan w:val="9"/>
          </w:tcPr>
          <w:p w14:paraId="0069F884" w14:textId="77777777" w:rsidR="00573405" w:rsidRPr="003E1247" w:rsidRDefault="00573405" w:rsidP="005D407A">
            <w:pPr>
              <w:spacing w:line="276" w:lineRule="auto"/>
              <w:rPr>
                <w:i/>
              </w:rPr>
            </w:pPr>
            <w:r w:rsidRPr="00273501">
              <w:rPr>
                <w:b/>
                <w:bCs/>
                <w:szCs w:val="28"/>
              </w:rPr>
              <w:t xml:space="preserve">Trainee’s Evaluation and </w:t>
            </w:r>
            <w:r w:rsidR="003E1247">
              <w:rPr>
                <w:b/>
                <w:bCs/>
                <w:szCs w:val="28"/>
              </w:rPr>
              <w:t>Approval by</w:t>
            </w:r>
            <w:r w:rsidR="00154AC4" w:rsidRPr="00273501">
              <w:rPr>
                <w:b/>
                <w:bCs/>
                <w:szCs w:val="28"/>
              </w:rPr>
              <w:t xml:space="preserve"> the Supervisor</w:t>
            </w:r>
            <w:r w:rsidR="00154AC4" w:rsidRPr="00546792">
              <w:rPr>
                <w:b/>
                <w:bCs/>
                <w:sz w:val="28"/>
                <w:szCs w:val="28"/>
              </w:rPr>
              <w:br/>
            </w:r>
            <w:r w:rsidR="00273501">
              <w:t>(</w:t>
            </w:r>
            <w:r w:rsidR="00273501" w:rsidRPr="003E1247">
              <w:rPr>
                <w:i/>
              </w:rPr>
              <w:t xml:space="preserve">The </w:t>
            </w:r>
            <w:r w:rsidR="0074039E" w:rsidRPr="003E1247">
              <w:rPr>
                <w:i/>
              </w:rPr>
              <w:t>Supervisor</w:t>
            </w:r>
            <w:r w:rsidR="00273501" w:rsidRPr="003E1247">
              <w:rPr>
                <w:i/>
              </w:rPr>
              <w:t xml:space="preserve"> of the trainee should fill this part)</w:t>
            </w:r>
          </w:p>
          <w:p w14:paraId="7C6F9ED1" w14:textId="77777777" w:rsidR="00E35660" w:rsidRPr="00546792" w:rsidRDefault="00E35660" w:rsidP="005D407A">
            <w:pPr>
              <w:spacing w:line="276" w:lineRule="auto"/>
            </w:pPr>
          </w:p>
        </w:tc>
      </w:tr>
      <w:tr w:rsidR="00273501" w:rsidRPr="00546792" w14:paraId="19A41A8E" w14:textId="77777777" w:rsidTr="00E976E0">
        <w:trPr>
          <w:gridAfter w:val="1"/>
          <w:wAfter w:w="178" w:type="pct"/>
        </w:trPr>
        <w:tc>
          <w:tcPr>
            <w:tcW w:w="1246" w:type="pct"/>
          </w:tcPr>
          <w:p w14:paraId="08287203" w14:textId="77777777" w:rsidR="00273501" w:rsidRPr="00546792" w:rsidRDefault="00273501" w:rsidP="005D407A">
            <w:pPr>
              <w:spacing w:line="276" w:lineRule="auto"/>
            </w:pPr>
            <w:r w:rsidRPr="00546792">
              <w:t>Full Name</w:t>
            </w:r>
          </w:p>
          <w:p w14:paraId="12AA92BE" w14:textId="77777777" w:rsidR="00273501" w:rsidRPr="00546792" w:rsidRDefault="00273501" w:rsidP="005D407A">
            <w:pPr>
              <w:spacing w:line="276" w:lineRule="auto"/>
            </w:pPr>
          </w:p>
        </w:tc>
        <w:tc>
          <w:tcPr>
            <w:tcW w:w="3577" w:type="pct"/>
            <w:gridSpan w:val="8"/>
          </w:tcPr>
          <w:p w14:paraId="34CC3899" w14:textId="79AF1948" w:rsidR="00273501" w:rsidRPr="00546792" w:rsidRDefault="00273501" w:rsidP="005D407A">
            <w:pPr>
              <w:spacing w:line="276" w:lineRule="auto"/>
            </w:pPr>
            <w:r w:rsidRPr="00546792">
              <w:t>:</w:t>
            </w:r>
            <w:r w:rsidR="00272424">
              <w:t xml:space="preserve"> </w:t>
            </w:r>
            <w:r w:rsidR="00272424" w:rsidRPr="00272424">
              <w:t>{{</w:t>
            </w:r>
            <w:proofErr w:type="spellStart"/>
            <w:r w:rsidR="00272424" w:rsidRPr="00272424">
              <w:t>SupervisorName</w:t>
            </w:r>
            <w:proofErr w:type="spellEnd"/>
            <w:r w:rsidR="00272424" w:rsidRPr="00272424">
              <w:t>}}</w:t>
            </w:r>
          </w:p>
        </w:tc>
      </w:tr>
      <w:tr w:rsidR="00273501" w:rsidRPr="00546792" w14:paraId="2C9FBAE3" w14:textId="77777777" w:rsidTr="00E976E0">
        <w:trPr>
          <w:gridAfter w:val="1"/>
          <w:wAfter w:w="178" w:type="pct"/>
        </w:trPr>
        <w:tc>
          <w:tcPr>
            <w:tcW w:w="1246" w:type="pct"/>
          </w:tcPr>
          <w:p w14:paraId="479B6C50" w14:textId="77777777" w:rsidR="00273501" w:rsidRPr="00546792" w:rsidRDefault="00273501" w:rsidP="005D407A">
            <w:pPr>
              <w:spacing w:line="276" w:lineRule="auto"/>
            </w:pPr>
            <w:r w:rsidRPr="00546792">
              <w:t xml:space="preserve">Title </w:t>
            </w:r>
          </w:p>
          <w:p w14:paraId="309711C7" w14:textId="77777777" w:rsidR="00273501" w:rsidRPr="00546792" w:rsidRDefault="00273501" w:rsidP="005D407A">
            <w:pPr>
              <w:spacing w:line="276" w:lineRule="auto"/>
            </w:pPr>
          </w:p>
        </w:tc>
        <w:tc>
          <w:tcPr>
            <w:tcW w:w="3577" w:type="pct"/>
            <w:gridSpan w:val="8"/>
          </w:tcPr>
          <w:p w14:paraId="2E91DB88" w14:textId="0F269F93" w:rsidR="00273501" w:rsidRPr="00546792" w:rsidRDefault="005D407A" w:rsidP="005D407A">
            <w:pPr>
              <w:spacing w:line="276" w:lineRule="auto"/>
            </w:pPr>
            <w:r w:rsidRPr="00546792">
              <w:t>:</w:t>
            </w:r>
            <w:r w:rsidR="00272424">
              <w:t xml:space="preserve"> </w:t>
            </w:r>
            <w:r w:rsidR="00272424" w:rsidRPr="00272424">
              <w:t>{{</w:t>
            </w:r>
            <w:proofErr w:type="spellStart"/>
            <w:r w:rsidR="00272424" w:rsidRPr="00272424">
              <w:t>SupervisorTitle</w:t>
            </w:r>
            <w:proofErr w:type="spellEnd"/>
            <w:r w:rsidR="00272424" w:rsidRPr="00272424">
              <w:t>}}</w:t>
            </w:r>
          </w:p>
        </w:tc>
      </w:tr>
      <w:tr w:rsidR="00573405" w:rsidRPr="00546792" w14:paraId="12DE18BD" w14:textId="77777777" w:rsidTr="00E976E0">
        <w:trPr>
          <w:gridAfter w:val="1"/>
          <w:wAfter w:w="178" w:type="pct"/>
        </w:trPr>
        <w:tc>
          <w:tcPr>
            <w:tcW w:w="1246" w:type="pct"/>
          </w:tcPr>
          <w:p w14:paraId="06D15F13" w14:textId="77777777" w:rsidR="00573405" w:rsidRPr="00546792" w:rsidRDefault="00880D7A" w:rsidP="005D407A">
            <w:pPr>
              <w:spacing w:line="276" w:lineRule="auto"/>
            </w:pPr>
            <w:r w:rsidRPr="00546792">
              <w:t>Department/Division</w:t>
            </w:r>
          </w:p>
          <w:p w14:paraId="29390FC1" w14:textId="77777777" w:rsidR="00E35660" w:rsidRPr="00546792" w:rsidRDefault="00E35660" w:rsidP="005D407A">
            <w:pPr>
              <w:spacing w:line="276" w:lineRule="auto"/>
            </w:pPr>
          </w:p>
        </w:tc>
        <w:tc>
          <w:tcPr>
            <w:tcW w:w="1292" w:type="pct"/>
          </w:tcPr>
          <w:p w14:paraId="0D1E2D44" w14:textId="48F57BD9" w:rsidR="00573405" w:rsidRPr="00546792" w:rsidRDefault="00880D7A" w:rsidP="005D407A">
            <w:pPr>
              <w:spacing w:line="276" w:lineRule="auto"/>
            </w:pPr>
            <w:proofErr w:type="gramStart"/>
            <w:r w:rsidRPr="00546792">
              <w:t>:</w:t>
            </w:r>
            <w:r w:rsidR="00272424" w:rsidRPr="00272424">
              <w:t>{</w:t>
            </w:r>
            <w:proofErr w:type="gramEnd"/>
            <w:r w:rsidR="00272424" w:rsidRPr="00272424">
              <w:t>{</w:t>
            </w:r>
            <w:proofErr w:type="spellStart"/>
            <w:r w:rsidR="00272424" w:rsidRPr="00272424">
              <w:t>SupervisorDepartmentOrDivision</w:t>
            </w:r>
            <w:proofErr w:type="spellEnd"/>
            <w:r w:rsidR="00272424" w:rsidRPr="00272424">
              <w:t>}}</w:t>
            </w:r>
          </w:p>
        </w:tc>
        <w:tc>
          <w:tcPr>
            <w:tcW w:w="1142" w:type="pct"/>
          </w:tcPr>
          <w:p w14:paraId="59BB4E7C" w14:textId="77777777" w:rsidR="00573405" w:rsidRPr="00546792" w:rsidRDefault="00D946AA" w:rsidP="0068062A">
            <w:pPr>
              <w:spacing w:line="276" w:lineRule="auto"/>
              <w:ind w:left="604" w:hanging="604"/>
              <w:jc w:val="right"/>
            </w:pPr>
            <w:r w:rsidRPr="00546792">
              <w:t>Specialty</w:t>
            </w:r>
          </w:p>
        </w:tc>
        <w:tc>
          <w:tcPr>
            <w:tcW w:w="1142" w:type="pct"/>
            <w:gridSpan w:val="6"/>
          </w:tcPr>
          <w:p w14:paraId="01BEE183" w14:textId="043FA7CE" w:rsidR="00573405" w:rsidRPr="00546792" w:rsidRDefault="00D946AA" w:rsidP="005D407A">
            <w:pPr>
              <w:spacing w:line="276" w:lineRule="auto"/>
            </w:pPr>
            <w:proofErr w:type="gramStart"/>
            <w:r w:rsidRPr="00546792">
              <w:t>:</w:t>
            </w:r>
            <w:r w:rsidR="00272424" w:rsidRPr="00272424">
              <w:t>{</w:t>
            </w:r>
            <w:proofErr w:type="gramEnd"/>
            <w:r w:rsidR="00272424" w:rsidRPr="00272424">
              <w:t>{</w:t>
            </w:r>
            <w:proofErr w:type="spellStart"/>
            <w:r w:rsidR="00272424" w:rsidRPr="00272424">
              <w:t>SupervisorSpecialty</w:t>
            </w:r>
            <w:proofErr w:type="spellEnd"/>
            <w:r w:rsidR="00272424" w:rsidRPr="00272424">
              <w:t>}}</w:t>
            </w:r>
          </w:p>
        </w:tc>
      </w:tr>
      <w:tr w:rsidR="00273501" w:rsidRPr="00546792" w14:paraId="0B9E385B" w14:textId="77777777" w:rsidTr="00E976E0">
        <w:trPr>
          <w:gridAfter w:val="1"/>
          <w:wAfter w:w="178" w:type="pct"/>
        </w:trPr>
        <w:tc>
          <w:tcPr>
            <w:tcW w:w="1246" w:type="pct"/>
          </w:tcPr>
          <w:p w14:paraId="6D67BC56" w14:textId="77777777" w:rsidR="00273501" w:rsidRPr="00546792" w:rsidRDefault="00273501" w:rsidP="00B83204">
            <w:pPr>
              <w:spacing w:line="360" w:lineRule="auto"/>
            </w:pPr>
            <w:r w:rsidRPr="00546792">
              <w:t>Academic Degree(s)</w:t>
            </w:r>
          </w:p>
        </w:tc>
        <w:tc>
          <w:tcPr>
            <w:tcW w:w="3577" w:type="pct"/>
            <w:gridSpan w:val="8"/>
          </w:tcPr>
          <w:p w14:paraId="3FB1307E" w14:textId="1E8DCF42" w:rsidR="00273501" w:rsidRPr="00546792" w:rsidRDefault="005D407A" w:rsidP="00B83204">
            <w:pPr>
              <w:spacing w:line="360" w:lineRule="auto"/>
            </w:pPr>
            <w:r w:rsidRPr="00546792">
              <w:t>:</w:t>
            </w:r>
            <w:r w:rsidR="00272424">
              <w:t xml:space="preserve"> </w:t>
            </w:r>
            <w:r w:rsidR="00272424" w:rsidRPr="00272424">
              <w:t>{{</w:t>
            </w:r>
            <w:proofErr w:type="spellStart"/>
            <w:r w:rsidR="00272424" w:rsidRPr="00272424">
              <w:t>SupervisorAcademicDegrees</w:t>
            </w:r>
            <w:proofErr w:type="spellEnd"/>
            <w:r w:rsidR="00272424" w:rsidRPr="00272424">
              <w:t>}}</w:t>
            </w:r>
          </w:p>
        </w:tc>
      </w:tr>
      <w:tr w:rsidR="00273501" w:rsidRPr="00546792" w14:paraId="216B0024" w14:textId="77777777" w:rsidTr="00E976E0">
        <w:trPr>
          <w:gridAfter w:val="1"/>
          <w:wAfter w:w="178" w:type="pct"/>
        </w:trPr>
        <w:tc>
          <w:tcPr>
            <w:tcW w:w="1246" w:type="pct"/>
          </w:tcPr>
          <w:p w14:paraId="4FE4A1B9" w14:textId="77777777" w:rsidR="00273501" w:rsidRPr="00546792" w:rsidRDefault="00273501" w:rsidP="00B83204">
            <w:pPr>
              <w:spacing w:line="360" w:lineRule="auto"/>
            </w:pPr>
            <w:r>
              <w:t>Graduated University</w:t>
            </w:r>
          </w:p>
        </w:tc>
        <w:tc>
          <w:tcPr>
            <w:tcW w:w="3577" w:type="pct"/>
            <w:gridSpan w:val="8"/>
          </w:tcPr>
          <w:p w14:paraId="111D058F" w14:textId="37CF8E5C" w:rsidR="00273501" w:rsidRPr="00546792" w:rsidRDefault="005D407A" w:rsidP="0064466C">
            <w:pPr>
              <w:spacing w:line="360" w:lineRule="auto"/>
            </w:pPr>
            <w:r w:rsidRPr="00546792">
              <w:t>:</w:t>
            </w:r>
            <w:r w:rsidR="00272424">
              <w:t xml:space="preserve"> </w:t>
            </w:r>
            <w:r w:rsidR="00272424" w:rsidRPr="00272424">
              <w:t>{{</w:t>
            </w:r>
            <w:proofErr w:type="spellStart"/>
            <w:r w:rsidR="00272424" w:rsidRPr="00272424">
              <w:t>SupervisorGraduatedUniversity</w:t>
            </w:r>
            <w:proofErr w:type="spellEnd"/>
            <w:proofErr w:type="gramStart"/>
            <w:r w:rsidR="00272424" w:rsidRPr="00272424">
              <w:t>}}</w:t>
            </w:r>
            <w:r w:rsidR="00B83204">
              <w:t xml:space="preserve">   </w:t>
            </w:r>
            <w:proofErr w:type="gramEnd"/>
            <w:r w:rsidR="0068062A">
              <w:t xml:space="preserve">         </w:t>
            </w:r>
            <w:r w:rsidR="00B83204">
              <w:t>Year :</w:t>
            </w:r>
            <w:r w:rsidR="0064466C">
              <w:t xml:space="preserve"> </w:t>
            </w:r>
            <w:r w:rsidR="00272424" w:rsidRPr="00272424">
              <w:t>{{</w:t>
            </w:r>
            <w:proofErr w:type="spellStart"/>
            <w:r w:rsidR="00272424" w:rsidRPr="00272424">
              <w:t>SupervisorGraduationYear</w:t>
            </w:r>
            <w:proofErr w:type="spellEnd"/>
            <w:r w:rsidR="00272424" w:rsidRPr="00272424">
              <w:t>}}</w:t>
            </w:r>
          </w:p>
        </w:tc>
      </w:tr>
      <w:tr w:rsidR="00573405" w:rsidRPr="00546792" w14:paraId="142677FB" w14:textId="77777777" w:rsidTr="00E976E0">
        <w:trPr>
          <w:gridAfter w:val="1"/>
          <w:wAfter w:w="178" w:type="pct"/>
        </w:trPr>
        <w:tc>
          <w:tcPr>
            <w:tcW w:w="1246" w:type="pct"/>
          </w:tcPr>
          <w:p w14:paraId="20F1199B" w14:textId="77777777" w:rsidR="00573405" w:rsidRPr="00546792" w:rsidRDefault="00D946AA" w:rsidP="005D407A">
            <w:pPr>
              <w:spacing w:line="276" w:lineRule="auto"/>
            </w:pPr>
            <w:r w:rsidRPr="00546792">
              <w:t>Years of Work in the Company</w:t>
            </w:r>
          </w:p>
        </w:tc>
        <w:tc>
          <w:tcPr>
            <w:tcW w:w="1292" w:type="pct"/>
          </w:tcPr>
          <w:p w14:paraId="5C700F72" w14:textId="77777777" w:rsidR="00B83204" w:rsidRDefault="00B83204" w:rsidP="005D407A">
            <w:pPr>
              <w:spacing w:line="276" w:lineRule="auto"/>
            </w:pPr>
          </w:p>
          <w:p w14:paraId="520D74D6" w14:textId="396BA0C7" w:rsidR="00573405" w:rsidRPr="00546792" w:rsidRDefault="00D946AA" w:rsidP="005D407A">
            <w:pPr>
              <w:spacing w:line="276" w:lineRule="auto"/>
            </w:pPr>
            <w:proofErr w:type="gramStart"/>
            <w:r w:rsidRPr="00546792">
              <w:t>:</w:t>
            </w:r>
            <w:r w:rsidR="00E31119">
              <w:rPr>
                <w:rFonts w:ascii="Consolas" w:hAnsi="Consolas"/>
                <w:b/>
                <w:bCs/>
                <w:sz w:val="18"/>
                <w:szCs w:val="18"/>
              </w:rPr>
              <w:t>{</w:t>
            </w:r>
            <w:proofErr w:type="gramEnd"/>
            <w:r w:rsidR="00E31119">
              <w:rPr>
                <w:rFonts w:ascii="Consolas" w:hAnsi="Consolas"/>
                <w:b/>
                <w:bCs/>
                <w:sz w:val="18"/>
                <w:szCs w:val="18"/>
              </w:rPr>
              <w:t>{</w:t>
            </w:r>
            <w:proofErr w:type="spellStart"/>
            <w:r w:rsidR="00E31119">
              <w:rPr>
                <w:rFonts w:ascii="Consolas" w:hAnsi="Consolas"/>
                <w:b/>
                <w:bCs/>
                <w:sz w:val="18"/>
                <w:szCs w:val="18"/>
              </w:rPr>
              <w:t>SupervisorYearsExperience</w:t>
            </w:r>
            <w:proofErr w:type="spellEnd"/>
            <w:r w:rsidR="00E31119"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142" w:type="pct"/>
          </w:tcPr>
          <w:p w14:paraId="69480936" w14:textId="77777777" w:rsidR="00B83204" w:rsidRDefault="00B83204" w:rsidP="005D407A">
            <w:pPr>
              <w:spacing w:line="276" w:lineRule="auto"/>
              <w:jc w:val="right"/>
            </w:pPr>
          </w:p>
          <w:p w14:paraId="0B9643CC" w14:textId="77777777" w:rsidR="00573405" w:rsidRPr="00546792" w:rsidRDefault="00273501" w:rsidP="00702BEC">
            <w:pPr>
              <w:spacing w:line="276" w:lineRule="auto"/>
            </w:pPr>
            <w:r w:rsidRPr="00546792">
              <w:t>Years of Experience</w:t>
            </w:r>
          </w:p>
        </w:tc>
        <w:tc>
          <w:tcPr>
            <w:tcW w:w="1142" w:type="pct"/>
            <w:gridSpan w:val="6"/>
          </w:tcPr>
          <w:p w14:paraId="1EB3A128" w14:textId="77777777" w:rsidR="00B83204" w:rsidRDefault="00B83204" w:rsidP="005D407A">
            <w:pPr>
              <w:spacing w:line="276" w:lineRule="auto"/>
            </w:pPr>
          </w:p>
          <w:p w14:paraId="58F3351F" w14:textId="77777777" w:rsidR="00573405" w:rsidRDefault="005D407A" w:rsidP="005D407A">
            <w:pPr>
              <w:spacing w:line="276" w:lineRule="auto"/>
            </w:pPr>
            <w:proofErr w:type="gramStart"/>
            <w:r>
              <w:t>:</w:t>
            </w:r>
            <w:r w:rsidR="00272424" w:rsidRPr="00272424">
              <w:t>{</w:t>
            </w:r>
            <w:proofErr w:type="gramEnd"/>
            <w:r w:rsidR="00272424" w:rsidRPr="00272424">
              <w:t>{</w:t>
            </w:r>
            <w:proofErr w:type="spellStart"/>
            <w:r w:rsidR="00272424" w:rsidRPr="00272424">
              <w:t>SupervisorYearsExperience</w:t>
            </w:r>
            <w:proofErr w:type="spellEnd"/>
            <w:r w:rsidR="00272424" w:rsidRPr="00272424">
              <w:t>}}</w:t>
            </w:r>
          </w:p>
          <w:p w14:paraId="7A894989" w14:textId="77777777" w:rsidR="00E31119" w:rsidRDefault="00E31119" w:rsidP="005D407A">
            <w:pPr>
              <w:spacing w:line="276" w:lineRule="auto"/>
            </w:pPr>
          </w:p>
          <w:p w14:paraId="6C3A5046" w14:textId="5827040C" w:rsidR="00E31119" w:rsidRPr="00546792" w:rsidRDefault="00E31119" w:rsidP="005D407A">
            <w:pPr>
              <w:spacing w:line="276" w:lineRule="auto"/>
            </w:pPr>
          </w:p>
        </w:tc>
      </w:tr>
      <w:tr w:rsidR="00661991" w:rsidRPr="00546792" w14:paraId="5180D8F2" w14:textId="77777777" w:rsidTr="00E976E0">
        <w:trPr>
          <w:trHeight w:val="782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5970D" w14:textId="77777777" w:rsidR="00661991" w:rsidRDefault="00661991" w:rsidP="00A94AA2">
            <w:pPr>
              <w:spacing w:line="276" w:lineRule="auto"/>
              <w:rPr>
                <w:b/>
              </w:rPr>
            </w:pPr>
            <w:r>
              <w:lastRenderedPageBreak/>
              <w:br w:type="page"/>
            </w:r>
            <w:r w:rsidRPr="0068062A">
              <w:rPr>
                <w:b/>
              </w:rPr>
              <w:t>Trainee’s Evaluation</w:t>
            </w:r>
            <w:r>
              <w:rPr>
                <w:b/>
              </w:rPr>
              <w:t xml:space="preserve"> </w:t>
            </w:r>
            <w:r w:rsidR="00722FB6">
              <w:rPr>
                <w:b/>
              </w:rPr>
              <w:t xml:space="preserve">                                                                                                          </w:t>
            </w:r>
            <w:r w:rsidR="00722FB6" w:rsidRPr="00546792">
              <w:rPr>
                <w:i/>
                <w:iCs/>
              </w:rPr>
              <w:t>CONFIDENTIAL</w:t>
            </w:r>
          </w:p>
          <w:p w14:paraId="77109068" w14:textId="77777777" w:rsidR="00661991" w:rsidRPr="00722FB6" w:rsidRDefault="00661991" w:rsidP="00722FB6">
            <w:pPr>
              <w:spacing w:line="276" w:lineRule="auto"/>
              <w:rPr>
                <w:i/>
              </w:rPr>
            </w:pPr>
            <w:r>
              <w:t>(</w:t>
            </w:r>
            <w:r w:rsidRPr="003E1247">
              <w:rPr>
                <w:i/>
              </w:rPr>
              <w:t xml:space="preserve">The Supervisor of the trainee should fill this </w:t>
            </w:r>
            <w:proofErr w:type="gramStart"/>
            <w:r w:rsidRPr="003E1247">
              <w:rPr>
                <w:i/>
              </w:rPr>
              <w:t>part)</w:t>
            </w:r>
            <w:r w:rsidR="00722FB6">
              <w:rPr>
                <w:i/>
              </w:rPr>
              <w:t xml:space="preserve">   </w:t>
            </w:r>
            <w:proofErr w:type="gramEnd"/>
            <w:r w:rsidR="00722FB6">
              <w:rPr>
                <w:i/>
              </w:rPr>
              <w:t xml:space="preserve">     </w:t>
            </w:r>
            <w:r w:rsidR="000D0E42">
              <w:rPr>
                <w:rFonts w:ascii="Garamond" w:hAnsi="Garamond"/>
                <w:lang w:val="tr-TR"/>
              </w:rPr>
              <w:t>( 0 =</w:t>
            </w:r>
            <w:r w:rsidR="000D0E42" w:rsidRPr="002A3F31">
              <w:rPr>
                <w:rFonts w:ascii="Garamond" w:hAnsi="Garamond"/>
                <w:lang w:val="tr-TR"/>
              </w:rPr>
              <w:t xml:space="preserve"> </w:t>
            </w:r>
            <w:proofErr w:type="spellStart"/>
            <w:r w:rsidR="000D0E42">
              <w:rPr>
                <w:rFonts w:ascii="Garamond" w:hAnsi="Garamond"/>
                <w:lang w:val="tr-TR"/>
              </w:rPr>
              <w:t>no</w:t>
            </w:r>
            <w:proofErr w:type="spellEnd"/>
            <w:r w:rsidR="000D0E42">
              <w:rPr>
                <w:rFonts w:ascii="Garamond" w:hAnsi="Garamond"/>
                <w:lang w:val="tr-TR"/>
              </w:rPr>
              <w:t xml:space="preserve"> </w:t>
            </w:r>
            <w:proofErr w:type="spellStart"/>
            <w:r w:rsidR="000D0E42">
              <w:rPr>
                <w:rFonts w:ascii="Garamond" w:hAnsi="Garamond"/>
                <w:lang w:val="tr-TR"/>
              </w:rPr>
              <w:t>contribution</w:t>
            </w:r>
            <w:proofErr w:type="spellEnd"/>
            <w:r w:rsidR="000D0E42">
              <w:rPr>
                <w:rFonts w:ascii="Garamond" w:hAnsi="Garamond"/>
                <w:lang w:val="tr-TR"/>
              </w:rPr>
              <w:t xml:space="preserve">  </w:t>
            </w:r>
            <w:r w:rsidR="000D0E42" w:rsidRPr="00AA6355">
              <w:rPr>
                <w:rFonts w:ascii="Garamond" w:hAnsi="Garamond"/>
                <w:position w:val="-6"/>
                <w:lang w:val="tr-TR"/>
              </w:rPr>
              <w:object w:dxaOrig="320" w:dyaOrig="240" w14:anchorId="5FA4E221">
                <v:shape id="_x0000_i1026" type="#_x0000_t75" style="width:15.75pt;height:12pt" o:ole="">
                  <v:imagedata r:id="rId9" o:title=""/>
                </v:shape>
                <o:OLEObject Type="Embed" ProgID="Equation.DSMT4" ShapeID="_x0000_i1026" DrawAspect="Content" ObjectID="_1839281984" r:id="rId10"/>
              </w:object>
            </w:r>
            <w:r w:rsidR="000D0E42">
              <w:rPr>
                <w:rFonts w:ascii="Garamond" w:hAnsi="Garamond"/>
                <w:lang w:val="tr-TR"/>
              </w:rPr>
              <w:t xml:space="preserve"> </w:t>
            </w:r>
            <w:r w:rsidR="000D0E42" w:rsidRPr="002A3F31">
              <w:rPr>
                <w:rFonts w:ascii="Garamond" w:hAnsi="Garamond"/>
                <w:lang w:val="tr-TR"/>
              </w:rPr>
              <w:t xml:space="preserve">  </w:t>
            </w:r>
            <w:r w:rsidR="000D0E42">
              <w:rPr>
                <w:rFonts w:ascii="Garamond" w:hAnsi="Garamond"/>
                <w:lang w:val="tr-TR"/>
              </w:rPr>
              <w:t xml:space="preserve">4 </w:t>
            </w:r>
            <w:r w:rsidR="000D0E42" w:rsidRPr="002A3F31">
              <w:rPr>
                <w:rFonts w:ascii="Garamond" w:hAnsi="Garamond"/>
                <w:lang w:val="tr-TR"/>
              </w:rPr>
              <w:t xml:space="preserve">= </w:t>
            </w:r>
            <w:proofErr w:type="spellStart"/>
            <w:r w:rsidR="000D0E42">
              <w:rPr>
                <w:rFonts w:ascii="Garamond" w:hAnsi="Garamond"/>
                <w:lang w:val="tr-TR"/>
              </w:rPr>
              <w:t>s</w:t>
            </w:r>
            <w:r w:rsidR="000D0E42" w:rsidRPr="002A3F31">
              <w:rPr>
                <w:rFonts w:ascii="Garamond" w:hAnsi="Garamond"/>
                <w:lang w:val="tr-TR"/>
              </w:rPr>
              <w:t>trong</w:t>
            </w:r>
            <w:proofErr w:type="spellEnd"/>
            <w:r w:rsidR="000D0E42">
              <w:rPr>
                <w:rFonts w:ascii="Garamond" w:hAnsi="Garamond"/>
                <w:lang w:val="tr-TR"/>
              </w:rPr>
              <w:t xml:space="preserve"> </w:t>
            </w:r>
            <w:proofErr w:type="spellStart"/>
            <w:r w:rsidR="000D0E42">
              <w:rPr>
                <w:rFonts w:ascii="Garamond" w:hAnsi="Garamond"/>
                <w:lang w:val="tr-TR"/>
              </w:rPr>
              <w:t>contribution</w:t>
            </w:r>
            <w:proofErr w:type="spellEnd"/>
            <w:r w:rsidR="000D0E42">
              <w:rPr>
                <w:rFonts w:ascii="Garamond" w:hAnsi="Garamond"/>
                <w:lang w:val="tr-TR"/>
              </w:rPr>
              <w:t xml:space="preserve"> </w:t>
            </w:r>
            <w:r w:rsidR="000D0E42" w:rsidRPr="002A3F31">
              <w:rPr>
                <w:rFonts w:ascii="Garamond" w:hAnsi="Garamond"/>
                <w:lang w:val="tr-TR"/>
              </w:rPr>
              <w:t>)</w:t>
            </w:r>
          </w:p>
        </w:tc>
      </w:tr>
      <w:tr w:rsidR="000D0E42" w:rsidRPr="00546792" w14:paraId="20E9069D" w14:textId="77777777" w:rsidTr="00E976E0">
        <w:trPr>
          <w:trHeight w:val="245"/>
        </w:trPr>
        <w:tc>
          <w:tcPr>
            <w:tcW w:w="38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F9CCC" w14:textId="77777777" w:rsidR="000D0E42" w:rsidRPr="0068062A" w:rsidRDefault="000D0E42" w:rsidP="00B21CE0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Program Outcomes 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FF12A2" w14:textId="77777777" w:rsidR="000D0E42" w:rsidRPr="0068062A" w:rsidRDefault="000D0E42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7A8022" w14:textId="77777777" w:rsidR="000D0E42" w:rsidRPr="0068062A" w:rsidRDefault="000D0E42" w:rsidP="000D0E4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92636D" w14:textId="77777777" w:rsidR="000D0E42" w:rsidRPr="0068062A" w:rsidRDefault="000D0E42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D4CF4" w14:textId="77777777" w:rsidR="000D0E42" w:rsidRPr="0068062A" w:rsidRDefault="000D0E42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7DE5E3" w14:textId="77777777" w:rsidR="000D0E42" w:rsidRPr="0068062A" w:rsidRDefault="000D0E42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</w:tr>
      <w:tr w:rsidR="000D0E42" w:rsidRPr="00546792" w14:paraId="1AAD25BA" w14:textId="77777777" w:rsidTr="00E976E0">
        <w:trPr>
          <w:trHeight w:val="333"/>
        </w:trPr>
        <w:tc>
          <w:tcPr>
            <w:tcW w:w="38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F8403" w14:textId="77777777" w:rsidR="000D0E42" w:rsidRPr="002215AB" w:rsidRDefault="000D0E42" w:rsidP="00722FB6">
            <w:pPr>
              <w:spacing w:after="120"/>
              <w:jc w:val="both"/>
            </w:pPr>
            <w:r w:rsidRPr="00825504">
              <w:rPr>
                <w:b/>
              </w:rPr>
              <w:t>(PO1)</w:t>
            </w:r>
            <w:r w:rsidR="00540277">
              <w:t xml:space="preserve"> </w:t>
            </w:r>
            <w:r w:rsidR="00315FDD" w:rsidRPr="00315FDD">
              <w:t xml:space="preserve">Adequate knowledge </w:t>
            </w:r>
            <w:r w:rsidR="002215AB">
              <w:t>i</w:t>
            </w:r>
            <w:r w:rsidR="00315FDD" w:rsidRPr="00315FDD">
              <w:t xml:space="preserve">n mathematics, </w:t>
            </w:r>
            <w:r w:rsidR="002215AB">
              <w:t>s</w:t>
            </w:r>
            <w:r w:rsidR="00315FDD" w:rsidRPr="00315FDD">
              <w:t xml:space="preserve">cience and </w:t>
            </w:r>
            <w:r w:rsidR="002215AB">
              <w:t>e</w:t>
            </w:r>
            <w:r w:rsidR="00315FDD" w:rsidRPr="00315FDD">
              <w:t>ngineering</w:t>
            </w:r>
            <w:r w:rsidR="002215AB">
              <w:t xml:space="preserve"> </w:t>
            </w:r>
            <w:r w:rsidR="002215AB">
              <w:rPr>
                <w:rFonts w:ascii="TimesNewRoman" w:hAnsi="TimesNewRoman" w:cs="TimesNewRoman"/>
                <w:lang w:val="en-GB" w:eastAsia="en-GB" w:bidi="ar-SA"/>
              </w:rPr>
              <w:t>subjects pertaining to the</w:t>
            </w:r>
            <w:r w:rsidR="002215AB">
              <w:t xml:space="preserve"> </w:t>
            </w:r>
            <w:r w:rsidR="002215AB">
              <w:rPr>
                <w:rFonts w:ascii="TimesNewRoman" w:hAnsi="TimesNewRoman" w:cs="TimesNewRoman"/>
                <w:lang w:val="en-GB" w:eastAsia="en-GB" w:bidi="ar-SA"/>
              </w:rPr>
              <w:t>relevant discipline; ability to use theoretical and applied knowledge in these areas in</w:t>
            </w:r>
            <w:r w:rsidR="002215AB">
              <w:t xml:space="preserve"> </w:t>
            </w:r>
            <w:r w:rsidR="002215AB">
              <w:rPr>
                <w:rFonts w:ascii="TimesNewRoman" w:hAnsi="TimesNewRoman" w:cs="TimesNewRoman"/>
                <w:lang w:val="en-GB" w:eastAsia="en-GB" w:bidi="ar-SA"/>
              </w:rPr>
              <w:t xml:space="preserve">complex </w:t>
            </w:r>
            <w:r w:rsidR="00B1444A">
              <w:rPr>
                <w:rFonts w:ascii="TimesNewRoman" w:hAnsi="TimesNewRoman" w:cs="TimesNewRoman"/>
                <w:lang w:val="en-GB" w:eastAsia="en-GB" w:bidi="ar-SA"/>
              </w:rPr>
              <w:t>software</w:t>
            </w:r>
            <w:r w:rsidR="002215AB">
              <w:rPr>
                <w:rFonts w:ascii="TimesNewRoman" w:hAnsi="TimesNewRoman" w:cs="TimesNewRoman"/>
                <w:lang w:val="en-GB" w:eastAsia="en-GB" w:bidi="ar-SA"/>
              </w:rPr>
              <w:t xml:space="preserve"> engineering problems.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82BCD" w14:textId="28B46B23" w:rsidR="000D0E42" w:rsidRPr="0068062A" w:rsidRDefault="003C1051" w:rsidP="00315FDD">
            <w:pPr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{{SP1_4}}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5209A" w14:textId="4FDC6C4A" w:rsidR="000D0E42" w:rsidRPr="0068062A" w:rsidRDefault="003C1051" w:rsidP="00315FDD">
            <w:pPr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{{SP1_3}}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09893" w14:textId="0AB1C6C8" w:rsidR="000D0E42" w:rsidRPr="0068062A" w:rsidRDefault="003C1051" w:rsidP="00315FDD">
            <w:pPr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{{SP1_2}}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A1711" w14:textId="0E1D2054" w:rsidR="000D0E42" w:rsidRDefault="003C1051" w:rsidP="00315FDD">
            <w:pPr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{{SP1_1}}</w:t>
            </w: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3D4F3" w14:textId="10D958C8" w:rsidR="000D0E42" w:rsidRPr="0068062A" w:rsidRDefault="003C1051" w:rsidP="00315FDD">
            <w:pPr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{{SP1_0}}</w:t>
            </w:r>
          </w:p>
        </w:tc>
      </w:tr>
      <w:tr w:rsidR="000D0E42" w:rsidRPr="00546792" w14:paraId="588EFCE7" w14:textId="77777777" w:rsidTr="00E976E0">
        <w:tc>
          <w:tcPr>
            <w:tcW w:w="38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D13ED" w14:textId="77777777" w:rsidR="000D0E42" w:rsidRPr="002215AB" w:rsidRDefault="00CB7A1E" w:rsidP="00722FB6">
            <w:pPr>
              <w:autoSpaceDE w:val="0"/>
              <w:autoSpaceDN w:val="0"/>
              <w:adjustRightInd w:val="0"/>
              <w:jc w:val="both"/>
              <w:rPr>
                <w:rFonts w:ascii="TimesNewRoman" w:hAnsi="TimesNewRoman" w:cs="TimesNewRoman"/>
                <w:lang w:val="en-GB" w:eastAsia="en-GB" w:bidi="ar-SA"/>
              </w:rPr>
            </w:pPr>
            <w:r>
              <w:rPr>
                <w:rFonts w:cs="Times New Roman"/>
                <w:b/>
              </w:rPr>
              <w:t>(PO2</w:t>
            </w:r>
            <w:proofErr w:type="gramStart"/>
            <w:r>
              <w:rPr>
                <w:rFonts w:cs="Times New Roman"/>
                <w:b/>
              </w:rPr>
              <w:t xml:space="preserve">) </w:t>
            </w:r>
            <w:r w:rsidR="002215AB">
              <w:rPr>
                <w:rFonts w:cs="Times New Roman"/>
                <w:b/>
              </w:rPr>
              <w:t xml:space="preserve"> </w:t>
            </w:r>
            <w:r w:rsidR="002215AB">
              <w:rPr>
                <w:rFonts w:ascii="TimesNewRoman" w:hAnsi="TimesNewRoman" w:cs="TimesNewRoman"/>
                <w:lang w:val="en-GB" w:eastAsia="en-GB" w:bidi="ar-SA"/>
              </w:rPr>
              <w:t>Ability</w:t>
            </w:r>
            <w:proofErr w:type="gramEnd"/>
            <w:r w:rsidR="002215AB">
              <w:rPr>
                <w:rFonts w:ascii="TimesNewRoman" w:hAnsi="TimesNewRoman" w:cs="TimesNewRoman"/>
                <w:lang w:val="en-GB" w:eastAsia="en-GB" w:bidi="ar-SA"/>
              </w:rPr>
              <w:t xml:space="preserve"> to identify, formulate, and solve complex </w:t>
            </w:r>
            <w:r w:rsidR="00B1444A">
              <w:rPr>
                <w:rFonts w:ascii="TimesNewRoman" w:hAnsi="TimesNewRoman" w:cs="TimesNewRoman"/>
                <w:lang w:val="en-GB" w:eastAsia="en-GB" w:bidi="ar-SA"/>
              </w:rPr>
              <w:t xml:space="preserve">software </w:t>
            </w:r>
            <w:r w:rsidR="002215AB">
              <w:rPr>
                <w:rFonts w:ascii="TimesNewRoman" w:hAnsi="TimesNewRoman" w:cs="TimesNewRoman"/>
                <w:lang w:val="en-GB" w:eastAsia="en-GB" w:bidi="ar-SA"/>
              </w:rPr>
              <w:t xml:space="preserve">engineering problems; ability to select and apply proper analysis and </w:t>
            </w:r>
            <w:r w:rsidR="00B1444A">
              <w:rPr>
                <w:rFonts w:ascii="TimesNewRoman" w:hAnsi="TimesNewRoman" w:cs="TimesNewRoman"/>
                <w:lang w:val="en-GB" w:eastAsia="en-GB" w:bidi="ar-SA"/>
              </w:rPr>
              <w:t>modelling</w:t>
            </w:r>
            <w:r w:rsidR="002215AB">
              <w:rPr>
                <w:rFonts w:ascii="TimesNewRoman" w:hAnsi="TimesNewRoman" w:cs="TimesNewRoman"/>
                <w:lang w:val="en-GB" w:eastAsia="en-GB" w:bidi="ar-SA"/>
              </w:rPr>
              <w:t xml:space="preserve"> methods for this purpose.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2769D" w14:textId="4691BCBA" w:rsidR="000D0E42" w:rsidRPr="0068062A" w:rsidRDefault="003C1051" w:rsidP="00315FDD">
            <w:pPr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{{SP2_4}}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D4745" w14:textId="4BE58039" w:rsidR="000D0E42" w:rsidRPr="0068062A" w:rsidRDefault="003C1051" w:rsidP="00315FDD">
            <w:pPr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{{SP2_3}}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3DA91" w14:textId="4EB1A22C" w:rsidR="000D0E42" w:rsidRPr="0068062A" w:rsidRDefault="003C1051" w:rsidP="00315FDD">
            <w:pPr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{{SP2_2}}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49E82" w14:textId="3D95406B" w:rsidR="000D0E42" w:rsidRDefault="003C1051" w:rsidP="00315FDD">
            <w:pPr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{{SP2_1}}</w:t>
            </w: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18CAF" w14:textId="1C575278" w:rsidR="000D0E42" w:rsidRPr="0068062A" w:rsidRDefault="003C1051" w:rsidP="00315FDD">
            <w:pPr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{{SP2_0}}</w:t>
            </w:r>
          </w:p>
        </w:tc>
      </w:tr>
      <w:tr w:rsidR="000D0E42" w:rsidRPr="00546792" w14:paraId="39635214" w14:textId="77777777" w:rsidTr="00E976E0">
        <w:tc>
          <w:tcPr>
            <w:tcW w:w="38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8FE4B" w14:textId="77777777" w:rsidR="000D0E42" w:rsidRPr="002215AB" w:rsidRDefault="00C44620" w:rsidP="00722FB6">
            <w:pPr>
              <w:autoSpaceDE w:val="0"/>
              <w:autoSpaceDN w:val="0"/>
              <w:adjustRightInd w:val="0"/>
              <w:jc w:val="both"/>
              <w:rPr>
                <w:rFonts w:ascii="TimesNewRoman" w:hAnsi="TimesNewRoman" w:cs="TimesNewRoman"/>
                <w:lang w:val="en-GB" w:eastAsia="en-GB" w:bidi="ar-SA"/>
              </w:rPr>
            </w:pPr>
            <w:r>
              <w:rPr>
                <w:rFonts w:cs="Times New Roman"/>
                <w:b/>
              </w:rPr>
              <w:t>(PO3</w:t>
            </w:r>
            <w:proofErr w:type="gramStart"/>
            <w:r>
              <w:rPr>
                <w:rFonts w:cs="Times New Roman"/>
                <w:b/>
              </w:rPr>
              <w:t>)</w:t>
            </w:r>
            <w:r w:rsidR="00593414" w:rsidRPr="00593414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2215AB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2215AB">
              <w:rPr>
                <w:rFonts w:ascii="TimesNewRoman" w:hAnsi="TimesNewRoman" w:cs="TimesNewRoman"/>
                <w:lang w:val="en-GB" w:eastAsia="en-GB" w:bidi="ar-SA"/>
              </w:rPr>
              <w:t>Ability</w:t>
            </w:r>
            <w:proofErr w:type="gramEnd"/>
            <w:r w:rsidR="002215AB">
              <w:rPr>
                <w:rFonts w:ascii="TimesNewRoman" w:hAnsi="TimesNewRoman" w:cs="TimesNewRoman"/>
                <w:lang w:val="en-GB" w:eastAsia="en-GB" w:bidi="ar-SA"/>
              </w:rPr>
              <w:t xml:space="preserve"> to design a complex system, process, device or product under realistic constraints and conditions, in such a way as to meet the desired result; ability to apply modern design methods for this purpose.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02497" w14:textId="362C9EE5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{{SP3_4}}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8882E" w14:textId="729966FB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{{SP3_3}}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D0B17" w14:textId="4D446D0C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{{SP3_2}}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F404B" w14:textId="6FF6555E" w:rsidR="000D0E42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{{SP3_1}}</w:t>
            </w: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251A7" w14:textId="2BB2DDDB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{{SP3_0}}</w:t>
            </w:r>
          </w:p>
        </w:tc>
      </w:tr>
      <w:tr w:rsidR="000D0E42" w:rsidRPr="00546792" w14:paraId="29BCDB62" w14:textId="77777777" w:rsidTr="00E976E0">
        <w:tc>
          <w:tcPr>
            <w:tcW w:w="38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9E03" w14:textId="77777777" w:rsidR="000D0E42" w:rsidRPr="002215AB" w:rsidRDefault="000D0E42" w:rsidP="00722FB6">
            <w:pPr>
              <w:autoSpaceDE w:val="0"/>
              <w:autoSpaceDN w:val="0"/>
              <w:adjustRightInd w:val="0"/>
              <w:jc w:val="both"/>
              <w:rPr>
                <w:rFonts w:ascii="TimesNewRoman" w:hAnsi="TimesNewRoman" w:cs="TimesNewRoman"/>
                <w:lang w:val="en-GB" w:eastAsia="en-GB" w:bidi="ar-SA"/>
              </w:rPr>
            </w:pPr>
            <w:r w:rsidRPr="00825504">
              <w:rPr>
                <w:rFonts w:cs="Times New Roman"/>
                <w:b/>
              </w:rPr>
              <w:t>(PO4</w:t>
            </w:r>
            <w:proofErr w:type="gramStart"/>
            <w:r w:rsidRPr="00825504">
              <w:rPr>
                <w:rFonts w:cs="Times New Roman"/>
                <w:b/>
              </w:rPr>
              <w:t>)</w:t>
            </w:r>
            <w:r>
              <w:rPr>
                <w:rFonts w:cs="Times New Roman"/>
              </w:rPr>
              <w:t xml:space="preserve"> </w:t>
            </w:r>
            <w:r w:rsidR="002215AB">
              <w:rPr>
                <w:rFonts w:cs="Times New Roman"/>
              </w:rPr>
              <w:t xml:space="preserve"> </w:t>
            </w:r>
            <w:r w:rsidR="002215AB">
              <w:rPr>
                <w:rFonts w:ascii="TimesNewRoman" w:hAnsi="TimesNewRoman" w:cs="TimesNewRoman"/>
                <w:lang w:val="en-GB" w:eastAsia="en-GB" w:bidi="ar-SA"/>
              </w:rPr>
              <w:t>Ability</w:t>
            </w:r>
            <w:proofErr w:type="gramEnd"/>
            <w:r w:rsidR="002215AB">
              <w:rPr>
                <w:rFonts w:ascii="TimesNewRoman" w:hAnsi="TimesNewRoman" w:cs="TimesNewRoman"/>
                <w:lang w:val="en-GB" w:eastAsia="en-GB" w:bidi="ar-SA"/>
              </w:rPr>
              <w:t xml:space="preserve"> to devise, select, and use modern techniques and tools needed for </w:t>
            </w:r>
            <w:r w:rsidR="00B1444A">
              <w:rPr>
                <w:rFonts w:ascii="TimesNewRoman" w:hAnsi="TimesNewRoman" w:cs="TimesNewRoman"/>
                <w:lang w:val="en-GB" w:eastAsia="en-GB" w:bidi="ar-SA"/>
              </w:rPr>
              <w:t>analysing</w:t>
            </w:r>
            <w:r w:rsidR="002215AB">
              <w:rPr>
                <w:rFonts w:ascii="TimesNewRoman" w:hAnsi="TimesNewRoman" w:cs="TimesNewRoman"/>
                <w:lang w:val="en-GB" w:eastAsia="en-GB" w:bidi="ar-SA"/>
              </w:rPr>
              <w:t xml:space="preserve"> and solving complex problems encountered in engineering practice; ability to employ information technologies effectively.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A9D46" w14:textId="4CCFF141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{{SP4_4}}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06B82" w14:textId="5BD15A07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{{SP4_3}}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93557" w14:textId="34F5D4A8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{{SP4_2}}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01FA6" w14:textId="44ECA3D0" w:rsidR="000D0E42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{{SP4_1}}</w:t>
            </w: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B035D" w14:textId="45AD7815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{{SP4_0}}</w:t>
            </w:r>
          </w:p>
        </w:tc>
      </w:tr>
      <w:tr w:rsidR="00A301EF" w:rsidRPr="00546792" w14:paraId="67BD1BCD" w14:textId="77777777" w:rsidTr="00E976E0">
        <w:tc>
          <w:tcPr>
            <w:tcW w:w="38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8F4D9" w14:textId="77777777" w:rsidR="00A301EF" w:rsidRPr="002215AB" w:rsidRDefault="00A301EF" w:rsidP="00722FB6">
            <w:pPr>
              <w:autoSpaceDE w:val="0"/>
              <w:autoSpaceDN w:val="0"/>
              <w:adjustRightInd w:val="0"/>
              <w:jc w:val="both"/>
              <w:rPr>
                <w:rFonts w:ascii="TimesNewRoman" w:hAnsi="TimesNewRoman" w:cs="TimesNewRoman"/>
                <w:lang w:val="en-GB" w:eastAsia="en-GB" w:bidi="ar-SA"/>
              </w:rPr>
            </w:pPr>
            <w:r>
              <w:rPr>
                <w:rFonts w:cs="Times New Roman"/>
                <w:b/>
              </w:rPr>
              <w:t>(PO5</w:t>
            </w:r>
            <w:proofErr w:type="gramStart"/>
            <w:r>
              <w:rPr>
                <w:rFonts w:cs="Times New Roman"/>
                <w:b/>
              </w:rPr>
              <w:t>)</w:t>
            </w:r>
            <w:r w:rsidR="002215AB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</w:t>
            </w:r>
            <w:r w:rsidR="002215AB">
              <w:rPr>
                <w:rFonts w:ascii="TimesNewRoman" w:hAnsi="TimesNewRoman" w:cs="TimesNewRoman"/>
                <w:lang w:val="en-GB" w:eastAsia="en-GB" w:bidi="ar-SA"/>
              </w:rPr>
              <w:t>Ability</w:t>
            </w:r>
            <w:proofErr w:type="gramEnd"/>
            <w:r w:rsidR="002215AB">
              <w:rPr>
                <w:rFonts w:ascii="TimesNewRoman" w:hAnsi="TimesNewRoman" w:cs="TimesNewRoman"/>
                <w:lang w:val="en-GB" w:eastAsia="en-GB" w:bidi="ar-SA"/>
              </w:rPr>
              <w:t xml:space="preserve"> to design and conduct experiments, gather data, </w:t>
            </w:r>
            <w:r w:rsidR="00B1444A">
              <w:rPr>
                <w:rFonts w:ascii="TimesNewRoman" w:hAnsi="TimesNewRoman" w:cs="TimesNewRoman"/>
                <w:lang w:val="en-GB" w:eastAsia="en-GB" w:bidi="ar-SA"/>
              </w:rPr>
              <w:t>analyse</w:t>
            </w:r>
            <w:r w:rsidR="002215AB">
              <w:rPr>
                <w:rFonts w:ascii="TimesNewRoman" w:hAnsi="TimesNewRoman" w:cs="TimesNewRoman"/>
                <w:lang w:val="en-GB" w:eastAsia="en-GB" w:bidi="ar-SA"/>
              </w:rPr>
              <w:t xml:space="preserve"> and interpret results for investigating complex </w:t>
            </w:r>
            <w:r w:rsidR="00B1444A">
              <w:rPr>
                <w:rFonts w:ascii="TimesNewRoman" w:hAnsi="TimesNewRoman" w:cs="TimesNewRoman"/>
                <w:lang w:val="en-GB" w:eastAsia="en-GB" w:bidi="ar-SA"/>
              </w:rPr>
              <w:t xml:space="preserve">software </w:t>
            </w:r>
            <w:r w:rsidR="002215AB">
              <w:rPr>
                <w:rFonts w:ascii="TimesNewRoman" w:hAnsi="TimesNewRoman" w:cs="TimesNewRoman"/>
                <w:lang w:val="en-GB" w:eastAsia="en-GB" w:bidi="ar-SA"/>
              </w:rPr>
              <w:t>engineering problems or discipline specific research questions.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61628" w14:textId="4FAFFAC4" w:rsidR="00A301EF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{{SP5_4}}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CB087" w14:textId="0CE62FE0" w:rsidR="00A301EF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{{SP5_3}}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D2D7E" w14:textId="38CB5FB8" w:rsidR="00A301EF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{{SP5_2}}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1DC1" w14:textId="00028CCE" w:rsidR="00A301EF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{{SP5_1}}</w:t>
            </w: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D4CEE" w14:textId="6E697DC2" w:rsidR="00A301EF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{{SP6_0}}</w:t>
            </w:r>
          </w:p>
        </w:tc>
      </w:tr>
      <w:tr w:rsidR="000D0E42" w:rsidRPr="00546792" w14:paraId="1D3F0F57" w14:textId="77777777" w:rsidTr="00E976E0">
        <w:tc>
          <w:tcPr>
            <w:tcW w:w="38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08367" w14:textId="77777777" w:rsidR="000D0E42" w:rsidRPr="002215AB" w:rsidRDefault="000D0E42" w:rsidP="00722FB6">
            <w:pPr>
              <w:autoSpaceDE w:val="0"/>
              <w:autoSpaceDN w:val="0"/>
              <w:adjustRightInd w:val="0"/>
              <w:jc w:val="both"/>
              <w:rPr>
                <w:rFonts w:ascii="TimesNewRoman" w:hAnsi="TimesNewRoman" w:cs="TimesNewRoman"/>
                <w:lang w:val="en-GB" w:eastAsia="en-GB" w:bidi="ar-SA"/>
              </w:rPr>
            </w:pPr>
            <w:r w:rsidRPr="00825504">
              <w:rPr>
                <w:rFonts w:cs="Times New Roman"/>
                <w:b/>
              </w:rPr>
              <w:t>(PO6</w:t>
            </w:r>
            <w:proofErr w:type="gramStart"/>
            <w:r w:rsidRPr="00825504">
              <w:rPr>
                <w:rFonts w:cs="Times New Roman"/>
                <w:b/>
              </w:rPr>
              <w:t>)</w:t>
            </w:r>
            <w:r>
              <w:rPr>
                <w:rFonts w:cs="Times New Roman"/>
              </w:rPr>
              <w:t xml:space="preserve"> </w:t>
            </w:r>
            <w:r w:rsidR="002215AB">
              <w:rPr>
                <w:rFonts w:cs="Times New Roman"/>
              </w:rPr>
              <w:t xml:space="preserve"> </w:t>
            </w:r>
            <w:r w:rsidR="002215AB">
              <w:rPr>
                <w:rFonts w:ascii="TimesNewRoman" w:hAnsi="TimesNewRoman" w:cs="TimesNewRoman"/>
                <w:lang w:val="en-GB" w:eastAsia="en-GB" w:bidi="ar-SA"/>
              </w:rPr>
              <w:t>Ability</w:t>
            </w:r>
            <w:proofErr w:type="gramEnd"/>
            <w:r w:rsidR="002215AB">
              <w:rPr>
                <w:rFonts w:ascii="TimesNewRoman" w:hAnsi="TimesNewRoman" w:cs="TimesNewRoman"/>
                <w:lang w:val="en-GB" w:eastAsia="en-GB" w:bidi="ar-SA"/>
              </w:rPr>
              <w:t xml:space="preserve"> to work efficiently in intra-disciplinary and multi-disciplinary teams; ability to work individually.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DF0E5" w14:textId="79706DA8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{{SP6_4}}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F38F1" w14:textId="216B9A6F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{{SP6_3}}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82E6C" w14:textId="62E0BAB8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{{SP6_2}}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9B9E7" w14:textId="4E8A3086" w:rsidR="000D0E42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{{SP6_1}}</w:t>
            </w: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DB67F" w14:textId="74A6A2F6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{{SP6_0}}</w:t>
            </w:r>
          </w:p>
        </w:tc>
      </w:tr>
      <w:tr w:rsidR="000D0E42" w:rsidRPr="00546792" w14:paraId="4539863E" w14:textId="77777777" w:rsidTr="00E976E0">
        <w:tc>
          <w:tcPr>
            <w:tcW w:w="38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C30FC" w14:textId="77777777" w:rsidR="000D0E42" w:rsidRPr="002215AB" w:rsidRDefault="000D0E42" w:rsidP="00722FB6">
            <w:pPr>
              <w:autoSpaceDE w:val="0"/>
              <w:autoSpaceDN w:val="0"/>
              <w:adjustRightInd w:val="0"/>
              <w:jc w:val="both"/>
              <w:rPr>
                <w:rFonts w:ascii="TimesNewRoman" w:hAnsi="TimesNewRoman" w:cs="TimesNewRoman"/>
                <w:lang w:val="en-GB" w:eastAsia="en-GB" w:bidi="ar-SA"/>
              </w:rPr>
            </w:pPr>
            <w:r w:rsidRPr="00825504">
              <w:rPr>
                <w:rFonts w:cs="Times New Roman"/>
                <w:b/>
              </w:rPr>
              <w:t>(PO7</w:t>
            </w:r>
            <w:proofErr w:type="gramStart"/>
            <w:r w:rsidRPr="00825504">
              <w:rPr>
                <w:rFonts w:cs="Times New Roman"/>
                <w:b/>
              </w:rPr>
              <w:t xml:space="preserve">) </w:t>
            </w:r>
            <w:r w:rsidR="002215AB">
              <w:t xml:space="preserve"> </w:t>
            </w:r>
            <w:r w:rsidR="002215AB" w:rsidRPr="00AF58C1">
              <w:rPr>
                <w:rFonts w:ascii="TimesNewRoman" w:hAnsi="TimesNewRoman" w:cs="TimesNewRoman"/>
                <w:lang w:val="en-GB" w:eastAsia="en-GB" w:bidi="ar-SA"/>
              </w:rPr>
              <w:t>Ability</w:t>
            </w:r>
            <w:proofErr w:type="gramEnd"/>
            <w:r w:rsidR="002215AB" w:rsidRPr="00AF58C1">
              <w:rPr>
                <w:rFonts w:ascii="TimesNewRoman" w:hAnsi="TimesNewRoman" w:cs="TimesNewRoman"/>
                <w:lang w:val="en-GB" w:eastAsia="en-GB" w:bidi="ar-SA"/>
              </w:rPr>
              <w:t xml:space="preserve"> to communicate effectively in Turkish, both orally and in writing; knowledge of a minimum of one foreign language;</w:t>
            </w:r>
            <w:r w:rsidR="002215AB">
              <w:rPr>
                <w:rFonts w:ascii="TimesNewRoman" w:hAnsi="TimesNewRoman" w:cs="TimesNewRoman"/>
                <w:lang w:val="en-GB" w:eastAsia="en-GB" w:bidi="ar-SA"/>
              </w:rPr>
              <w:t xml:space="preserve"> ability to write effective reports and comprehend written reports, prepare design and production reports, make effective presentations, and give and receive clear and intelligible instructions.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FE5BF" w14:textId="3E3CAC54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{{SP7_4}</w:t>
            </w: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lastRenderedPageBreak/>
              <w:t>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DC50C" w14:textId="7A1319F5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lastRenderedPageBreak/>
              <w:t>{{SP7_3}</w:t>
            </w: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lastRenderedPageBreak/>
              <w:t>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D5685" w14:textId="5C4A7C31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lastRenderedPageBreak/>
              <w:t>{{SP7_2}</w:t>
            </w: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lastRenderedPageBreak/>
              <w:t>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CFB38" w14:textId="37E7A223" w:rsidR="000D0E42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lastRenderedPageBreak/>
              <w:t>{{SP7_1}</w:t>
            </w: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lastRenderedPageBreak/>
              <w:t>}</w:t>
            </w: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E5115" w14:textId="380BC43A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lastRenderedPageBreak/>
              <w:t>{{SP7_0}</w:t>
            </w: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lastRenderedPageBreak/>
              <w:t>}</w:t>
            </w:r>
          </w:p>
        </w:tc>
      </w:tr>
      <w:tr w:rsidR="000D0E42" w:rsidRPr="00546792" w14:paraId="14A1F119" w14:textId="77777777" w:rsidTr="00E976E0">
        <w:tc>
          <w:tcPr>
            <w:tcW w:w="38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FDCC7" w14:textId="77777777" w:rsidR="000D0E42" w:rsidRPr="002215AB" w:rsidRDefault="000D0E42" w:rsidP="00722FB6">
            <w:pPr>
              <w:autoSpaceDE w:val="0"/>
              <w:autoSpaceDN w:val="0"/>
              <w:adjustRightInd w:val="0"/>
              <w:jc w:val="both"/>
              <w:rPr>
                <w:rFonts w:ascii="TimesNewRoman" w:hAnsi="TimesNewRoman" w:cs="TimesNewRoman"/>
                <w:lang w:val="en-GB" w:eastAsia="en-GB" w:bidi="ar-SA"/>
              </w:rPr>
            </w:pPr>
            <w:r w:rsidRPr="00825504">
              <w:rPr>
                <w:rFonts w:cs="Times New Roman"/>
                <w:b/>
              </w:rPr>
              <w:lastRenderedPageBreak/>
              <w:t>(PO8</w:t>
            </w:r>
            <w:proofErr w:type="gramStart"/>
            <w:r w:rsidRPr="00825504">
              <w:rPr>
                <w:rFonts w:cs="Times New Roman"/>
                <w:b/>
              </w:rPr>
              <w:t>)</w:t>
            </w:r>
            <w:r>
              <w:rPr>
                <w:rFonts w:cs="Times New Roman"/>
              </w:rPr>
              <w:t xml:space="preserve"> </w:t>
            </w:r>
            <w:r w:rsidR="002215AB">
              <w:rPr>
                <w:rFonts w:cs="Times New Roman"/>
              </w:rPr>
              <w:t xml:space="preserve"> </w:t>
            </w:r>
            <w:r w:rsidR="002215AB">
              <w:rPr>
                <w:rFonts w:ascii="TimesNewRoman" w:hAnsi="TimesNewRoman" w:cs="TimesNewRoman"/>
                <w:lang w:val="en-GB" w:eastAsia="en-GB" w:bidi="ar-SA"/>
              </w:rPr>
              <w:t>Recognition</w:t>
            </w:r>
            <w:proofErr w:type="gramEnd"/>
            <w:r w:rsidR="002215AB">
              <w:rPr>
                <w:rFonts w:ascii="TimesNewRoman" w:hAnsi="TimesNewRoman" w:cs="TimesNewRoman"/>
                <w:lang w:val="en-GB" w:eastAsia="en-GB" w:bidi="ar-SA"/>
              </w:rPr>
              <w:t xml:space="preserve"> of the need for lifelong learning; ability to access information, to follow developments in science and technology, and to continue to educate him/herself.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5997C" w14:textId="01BD95BB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{{SP8_4}}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DDFB3" w14:textId="7F7280B4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{{SP8_3}}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B8B9A" w14:textId="54EC20F3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{{SP8_2}}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767EB" w14:textId="55ACE062" w:rsidR="000D0E42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{{SP8_1}}</w:t>
            </w: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A6C19" w14:textId="1F7BD587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{{SP8_0}}</w:t>
            </w:r>
          </w:p>
        </w:tc>
      </w:tr>
      <w:tr w:rsidR="000D0E42" w:rsidRPr="00546792" w14:paraId="7D0BC064" w14:textId="77777777" w:rsidTr="00E976E0">
        <w:tc>
          <w:tcPr>
            <w:tcW w:w="38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B02DB" w14:textId="77777777" w:rsidR="000D0E42" w:rsidRPr="002215AB" w:rsidRDefault="000D0E42" w:rsidP="00722FB6">
            <w:pPr>
              <w:autoSpaceDE w:val="0"/>
              <w:autoSpaceDN w:val="0"/>
              <w:adjustRightInd w:val="0"/>
              <w:jc w:val="both"/>
              <w:rPr>
                <w:rFonts w:ascii="TimesNewRoman" w:hAnsi="TimesNewRoman" w:cs="TimesNewRoman"/>
                <w:lang w:val="en-GB" w:eastAsia="en-GB" w:bidi="ar-SA"/>
              </w:rPr>
            </w:pPr>
            <w:r w:rsidRPr="00825504">
              <w:rPr>
                <w:rFonts w:cs="Times New Roman"/>
                <w:b/>
              </w:rPr>
              <w:t>(PO9</w:t>
            </w:r>
            <w:proofErr w:type="gramStart"/>
            <w:r w:rsidRPr="00825504">
              <w:rPr>
                <w:rFonts w:cs="Times New Roman"/>
                <w:b/>
              </w:rPr>
              <w:t>)</w:t>
            </w:r>
            <w:r>
              <w:rPr>
                <w:rFonts w:cs="Times New Roman"/>
              </w:rPr>
              <w:t xml:space="preserve"> </w:t>
            </w:r>
            <w:r w:rsidR="00BD0337">
              <w:rPr>
                <w:rFonts w:cs="Times New Roman"/>
              </w:rPr>
              <w:t xml:space="preserve"> </w:t>
            </w:r>
            <w:r w:rsidR="002215AB">
              <w:rPr>
                <w:rFonts w:ascii="TimesNewRoman" w:hAnsi="TimesNewRoman" w:cs="TimesNewRoman"/>
                <w:lang w:val="en-GB" w:eastAsia="en-GB" w:bidi="ar-SA"/>
              </w:rPr>
              <w:t>Consciousness</w:t>
            </w:r>
            <w:proofErr w:type="gramEnd"/>
            <w:r w:rsidR="002215AB">
              <w:rPr>
                <w:rFonts w:ascii="TimesNewRoman" w:hAnsi="TimesNewRoman" w:cs="TimesNewRoman"/>
                <w:lang w:val="en-GB" w:eastAsia="en-GB" w:bidi="ar-SA"/>
              </w:rPr>
              <w:t xml:space="preserve"> to behave according to ethical principles and professional and ethical responsibility; knowledge on standards used in </w:t>
            </w:r>
            <w:r w:rsidR="00B1444A">
              <w:rPr>
                <w:rFonts w:ascii="TimesNewRoman" w:hAnsi="TimesNewRoman" w:cs="TimesNewRoman"/>
                <w:lang w:val="en-GB" w:eastAsia="en-GB" w:bidi="ar-SA"/>
              </w:rPr>
              <w:t xml:space="preserve">software </w:t>
            </w:r>
            <w:r w:rsidR="002215AB">
              <w:rPr>
                <w:rFonts w:ascii="TimesNewRoman" w:hAnsi="TimesNewRoman" w:cs="TimesNewRoman"/>
                <w:lang w:val="en-GB" w:eastAsia="en-GB" w:bidi="ar-SA"/>
              </w:rPr>
              <w:t>engineering practice.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95CEE" w14:textId="71BAD54D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{{SP9_4}}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EFA58" w14:textId="64AC5F5E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{{SP9_3}}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6BA65" w14:textId="59EBE7EB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{{SP9_2}}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95F8D" w14:textId="5A6D46BB" w:rsidR="000D0E42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{{SP9_1}}</w:t>
            </w: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385AA" w14:textId="6C9B72AD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{{SP9_0}}</w:t>
            </w:r>
          </w:p>
        </w:tc>
      </w:tr>
      <w:tr w:rsidR="000D0E42" w:rsidRPr="00546792" w14:paraId="7F942C39" w14:textId="77777777" w:rsidTr="00E976E0">
        <w:tc>
          <w:tcPr>
            <w:tcW w:w="38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0C346" w14:textId="77777777" w:rsidR="000D0E42" w:rsidRPr="002215AB" w:rsidRDefault="000D0E42" w:rsidP="00722FB6">
            <w:pPr>
              <w:autoSpaceDE w:val="0"/>
              <w:autoSpaceDN w:val="0"/>
              <w:adjustRightInd w:val="0"/>
              <w:jc w:val="both"/>
              <w:rPr>
                <w:rFonts w:ascii="TimesNewRoman" w:hAnsi="TimesNewRoman" w:cs="TimesNewRoman"/>
                <w:lang w:val="en-GB" w:eastAsia="en-GB" w:bidi="ar-SA"/>
              </w:rPr>
            </w:pPr>
            <w:r w:rsidRPr="00825504">
              <w:rPr>
                <w:rFonts w:cs="Times New Roman"/>
                <w:b/>
              </w:rPr>
              <w:t>(PO10)</w:t>
            </w:r>
            <w:r w:rsidR="00C55BC2">
              <w:rPr>
                <w:rFonts w:cs="Times New Roman"/>
                <w:b/>
              </w:rPr>
              <w:t xml:space="preserve"> </w:t>
            </w:r>
            <w:r w:rsidR="002215AB">
              <w:rPr>
                <w:rFonts w:ascii="TimesNewRoman" w:hAnsi="TimesNewRoman" w:cs="TimesNewRoman"/>
                <w:lang w:val="en-GB" w:eastAsia="en-GB" w:bidi="ar-SA"/>
              </w:rPr>
              <w:t>Knowledge about business life practices such as project management, risk management, and change management; awareness in entrepreneurship, innovation; knowledge about sustainable development.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03384" w14:textId="0ED9F874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{{SP10_4}}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515AF" w14:textId="3BFD877C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{{SP10_3}}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DC666" w14:textId="6AF48C3D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{{SP10_2}}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0F937" w14:textId="4CDFA755" w:rsidR="000D0E42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{{SP10_1}}</w:t>
            </w: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59BBB" w14:textId="4629494A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{{SP10_0}}</w:t>
            </w:r>
          </w:p>
        </w:tc>
      </w:tr>
      <w:tr w:rsidR="000D0E42" w:rsidRPr="00546792" w14:paraId="0F9FD16B" w14:textId="77777777" w:rsidTr="00E976E0">
        <w:trPr>
          <w:trHeight w:val="54"/>
        </w:trPr>
        <w:tc>
          <w:tcPr>
            <w:tcW w:w="38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177FF" w14:textId="77777777" w:rsidR="000D0E42" w:rsidRPr="00722FB6" w:rsidRDefault="000D0E42" w:rsidP="00704E66">
            <w:pPr>
              <w:autoSpaceDE w:val="0"/>
              <w:autoSpaceDN w:val="0"/>
              <w:adjustRightInd w:val="0"/>
              <w:jc w:val="both"/>
              <w:rPr>
                <w:rFonts w:ascii="TimesNewRoman" w:hAnsi="TimesNewRoman" w:cs="TimesNewRoman"/>
                <w:lang w:val="en-GB" w:eastAsia="en-GB" w:bidi="ar-SA"/>
              </w:rPr>
            </w:pPr>
            <w:r w:rsidRPr="00825504">
              <w:rPr>
                <w:rFonts w:cs="Times New Roman"/>
                <w:b/>
              </w:rPr>
              <w:t>(PO11)</w:t>
            </w:r>
            <w:r>
              <w:rPr>
                <w:rFonts w:cs="Times New Roman"/>
              </w:rPr>
              <w:t xml:space="preserve"> </w:t>
            </w:r>
            <w:r w:rsidR="00722FB6">
              <w:rPr>
                <w:rFonts w:ascii="TimesNewRoman" w:hAnsi="TimesNewRoman" w:cs="TimesNewRoman"/>
                <w:lang w:val="en-GB" w:eastAsia="en-GB" w:bidi="ar-SA"/>
              </w:rPr>
              <w:t xml:space="preserve">Knowledge about the global and social effects of </w:t>
            </w:r>
            <w:r w:rsidR="00B1444A">
              <w:rPr>
                <w:rFonts w:ascii="TimesNewRoman" w:hAnsi="TimesNewRoman" w:cs="TimesNewRoman"/>
                <w:lang w:val="en-GB" w:eastAsia="en-GB" w:bidi="ar-SA"/>
              </w:rPr>
              <w:t xml:space="preserve">software </w:t>
            </w:r>
            <w:r w:rsidR="00722FB6">
              <w:rPr>
                <w:rFonts w:ascii="TimesNewRoman" w:hAnsi="TimesNewRoman" w:cs="TimesNewRoman"/>
                <w:lang w:val="en-GB" w:eastAsia="en-GB" w:bidi="ar-SA"/>
              </w:rPr>
              <w:t xml:space="preserve">engineering practices on health, environment, and safety, and contemporary issues of the century reflected into the field of engineering; awareness of the legal consequences of </w:t>
            </w:r>
            <w:r w:rsidR="00B1444A">
              <w:rPr>
                <w:rFonts w:ascii="TimesNewRoman" w:hAnsi="TimesNewRoman" w:cs="TimesNewRoman"/>
                <w:lang w:val="en-GB" w:eastAsia="en-GB" w:bidi="ar-SA"/>
              </w:rPr>
              <w:t xml:space="preserve">software </w:t>
            </w:r>
            <w:r w:rsidR="00722FB6">
              <w:rPr>
                <w:rFonts w:ascii="TimesNewRoman" w:hAnsi="TimesNewRoman" w:cs="TimesNewRoman"/>
                <w:lang w:val="en-GB" w:eastAsia="en-GB" w:bidi="ar-SA"/>
              </w:rPr>
              <w:t>engineering solutions.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640E" w14:textId="58C26A4A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{{SP11_4}}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C2EA5" w14:textId="1B1BA728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{{SP11_3}}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66DAC" w14:textId="48A34A6C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{{SP11_2}}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A3188" w14:textId="7CC772E9" w:rsidR="000D0E42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{{SP11_1}}</w:t>
            </w: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B0446" w14:textId="33BFE310" w:rsidR="000D0E42" w:rsidRPr="0068062A" w:rsidRDefault="003C1051" w:rsidP="00A94AA2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ascii="Consolas" w:hAnsi="Consolas"/>
                <w:sz w:val="18"/>
                <w:szCs w:val="18"/>
                <w:shd w:val="clear" w:color="auto" w:fill="181818"/>
              </w:rPr>
              <w:t>{{SP11_0}}</w:t>
            </w:r>
          </w:p>
        </w:tc>
      </w:tr>
    </w:tbl>
    <w:p w14:paraId="01319D23" w14:textId="77777777" w:rsidR="00661991" w:rsidRDefault="00661991" w:rsidP="00661991"/>
    <w:p w14:paraId="67660215" w14:textId="77777777" w:rsidR="00661991" w:rsidRDefault="00661991" w:rsidP="00661991"/>
    <w:p w14:paraId="4F6ACC93" w14:textId="77777777" w:rsidR="00315FDD" w:rsidRDefault="00315FDD" w:rsidP="00661991"/>
    <w:p w14:paraId="4F370CC0" w14:textId="77777777" w:rsidR="00661991" w:rsidRDefault="00661991" w:rsidP="00661991"/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901"/>
        <w:gridCol w:w="1817"/>
        <w:gridCol w:w="2576"/>
        <w:gridCol w:w="2574"/>
      </w:tblGrid>
      <w:tr w:rsidR="00661991" w:rsidRPr="00546792" w14:paraId="5EEB25C5" w14:textId="77777777" w:rsidTr="00E976E0">
        <w:trPr>
          <w:trHeight w:val="743"/>
        </w:trPr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10A6E" w14:textId="77777777" w:rsidR="00661991" w:rsidRPr="0068062A" w:rsidRDefault="00661991" w:rsidP="00A94AA2">
            <w:pPr>
              <w:spacing w:line="276" w:lineRule="auto"/>
              <w:jc w:val="right"/>
              <w:rPr>
                <w:rFonts w:cs="Times New Roman"/>
              </w:rPr>
            </w:pPr>
            <w:r w:rsidRPr="0068062A">
              <w:rPr>
                <w:rFonts w:cs="Times New Roman"/>
              </w:rPr>
              <w:t>Opinions about Overall Performance and Training Period Observations</w:t>
            </w:r>
          </w:p>
        </w:tc>
        <w:tc>
          <w:tcPr>
            <w:tcW w:w="320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9C7EB" w14:textId="79145378" w:rsidR="00661991" w:rsidRDefault="00661991" w:rsidP="00A94AA2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  <w:r w:rsidR="006E70F7">
              <w:t xml:space="preserve"> </w:t>
            </w:r>
            <w:r w:rsidR="006E70F7" w:rsidRPr="008913E7">
              <w:rPr>
                <w:rFonts w:cs="Times New Roman"/>
                <w:sz w:val="20"/>
                <w:szCs w:val="20"/>
              </w:rPr>
              <w:t>{{</w:t>
            </w:r>
            <w:proofErr w:type="spellStart"/>
            <w:r w:rsidR="006E70F7" w:rsidRPr="008913E7">
              <w:rPr>
                <w:rFonts w:cs="Times New Roman"/>
                <w:sz w:val="20"/>
                <w:szCs w:val="20"/>
              </w:rPr>
              <w:t>SupervisorOverallPerformanceObservations</w:t>
            </w:r>
            <w:proofErr w:type="spellEnd"/>
            <w:r w:rsidR="006E70F7" w:rsidRPr="008913E7">
              <w:rPr>
                <w:rFonts w:cs="Times New Roman"/>
                <w:sz w:val="20"/>
                <w:szCs w:val="20"/>
              </w:rPr>
              <w:t>}}</w:t>
            </w:r>
          </w:p>
          <w:p w14:paraId="24E777C9" w14:textId="17CAD48F" w:rsidR="00661991" w:rsidRPr="0068062A" w:rsidRDefault="00661991" w:rsidP="00A94AA2">
            <w:pPr>
              <w:spacing w:line="276" w:lineRule="auto"/>
              <w:rPr>
                <w:rFonts w:cs="Times New Roman"/>
              </w:rPr>
            </w:pPr>
          </w:p>
        </w:tc>
      </w:tr>
      <w:tr w:rsidR="00661991" w:rsidRPr="00546792" w14:paraId="6B9BDFCF" w14:textId="77777777" w:rsidTr="00E976E0"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4E8E7" w14:textId="77777777" w:rsidR="00661991" w:rsidRDefault="00661991" w:rsidP="00A94AA2">
            <w:pPr>
              <w:spacing w:line="276" w:lineRule="auto"/>
              <w:jc w:val="right"/>
            </w:pPr>
          </w:p>
          <w:p w14:paraId="0337ED2B" w14:textId="77777777" w:rsidR="00661991" w:rsidRPr="00546792" w:rsidRDefault="00661991" w:rsidP="00A94AA2">
            <w:pPr>
              <w:spacing w:line="276" w:lineRule="auto"/>
              <w:jc w:val="right"/>
            </w:pPr>
            <w:r w:rsidRPr="00546792">
              <w:t xml:space="preserve">Suggestions to the CIU about the trainee </w:t>
            </w:r>
          </w:p>
        </w:tc>
        <w:tc>
          <w:tcPr>
            <w:tcW w:w="320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238DB" w14:textId="6BD7F7B8" w:rsidR="00661991" w:rsidRPr="00546792" w:rsidRDefault="00661991" w:rsidP="00A94AA2">
            <w:pPr>
              <w:spacing w:line="276" w:lineRule="auto"/>
            </w:pPr>
            <w:r>
              <w:rPr>
                <w:rFonts w:cs="Times New Roman"/>
              </w:rPr>
              <w:t xml:space="preserve"> :</w:t>
            </w:r>
            <w:r w:rsidR="006E70F7">
              <w:t xml:space="preserve"> </w:t>
            </w:r>
            <w:r w:rsidR="006E70F7" w:rsidRPr="008913E7">
              <w:rPr>
                <w:rFonts w:cs="Times New Roman"/>
                <w:sz w:val="20"/>
                <w:szCs w:val="20"/>
              </w:rPr>
              <w:t>{{</w:t>
            </w:r>
            <w:proofErr w:type="spellStart"/>
            <w:r w:rsidR="006E70F7" w:rsidRPr="008913E7">
              <w:rPr>
                <w:rFonts w:cs="Times New Roman"/>
                <w:sz w:val="20"/>
                <w:szCs w:val="20"/>
              </w:rPr>
              <w:t>SupervisorSuggestionsToUniversityAboutTrainee</w:t>
            </w:r>
            <w:proofErr w:type="spellEnd"/>
            <w:r w:rsidR="006E70F7" w:rsidRPr="008913E7">
              <w:rPr>
                <w:rFonts w:cs="Times New Roman"/>
                <w:sz w:val="20"/>
                <w:szCs w:val="20"/>
              </w:rPr>
              <w:t>}}</w:t>
            </w:r>
          </w:p>
        </w:tc>
      </w:tr>
      <w:tr w:rsidR="00661991" w:rsidRPr="00546792" w14:paraId="6860844D" w14:textId="77777777" w:rsidTr="00E976E0">
        <w:tc>
          <w:tcPr>
            <w:tcW w:w="1795" w:type="pct"/>
            <w:tcBorders>
              <w:top w:val="single" w:sz="4" w:space="0" w:color="auto"/>
            </w:tcBorders>
          </w:tcPr>
          <w:p w14:paraId="55E5E629" w14:textId="77777777" w:rsidR="00661991" w:rsidRPr="00546792" w:rsidRDefault="00661991" w:rsidP="00A94AA2">
            <w:pPr>
              <w:spacing w:line="276" w:lineRule="auto"/>
            </w:pPr>
          </w:p>
        </w:tc>
        <w:tc>
          <w:tcPr>
            <w:tcW w:w="836" w:type="pct"/>
            <w:tcBorders>
              <w:top w:val="single" w:sz="4" w:space="0" w:color="auto"/>
            </w:tcBorders>
          </w:tcPr>
          <w:p w14:paraId="6FBB8457" w14:textId="77777777" w:rsidR="00661991" w:rsidRPr="00546792" w:rsidRDefault="00661991" w:rsidP="00A94AA2">
            <w:pPr>
              <w:spacing w:line="276" w:lineRule="auto"/>
            </w:pPr>
          </w:p>
        </w:tc>
        <w:tc>
          <w:tcPr>
            <w:tcW w:w="1185" w:type="pct"/>
            <w:tcBorders>
              <w:top w:val="single" w:sz="4" w:space="0" w:color="auto"/>
            </w:tcBorders>
          </w:tcPr>
          <w:p w14:paraId="07D0E875" w14:textId="77777777" w:rsidR="00661991" w:rsidRPr="00546792" w:rsidRDefault="00661991" w:rsidP="00A94AA2">
            <w:pPr>
              <w:spacing w:line="276" w:lineRule="auto"/>
            </w:pPr>
          </w:p>
        </w:tc>
        <w:tc>
          <w:tcPr>
            <w:tcW w:w="1185" w:type="pct"/>
            <w:tcBorders>
              <w:top w:val="single" w:sz="4" w:space="0" w:color="auto"/>
            </w:tcBorders>
          </w:tcPr>
          <w:p w14:paraId="747284E0" w14:textId="77777777" w:rsidR="00661991" w:rsidRPr="00546792" w:rsidRDefault="00661991" w:rsidP="00A94AA2">
            <w:pPr>
              <w:spacing w:line="276" w:lineRule="auto"/>
            </w:pPr>
          </w:p>
        </w:tc>
      </w:tr>
      <w:tr w:rsidR="00661991" w:rsidRPr="00546792" w14:paraId="1ACCE0CB" w14:textId="77777777" w:rsidTr="00E976E0">
        <w:tc>
          <w:tcPr>
            <w:tcW w:w="5000" w:type="pct"/>
            <w:gridSpan w:val="4"/>
          </w:tcPr>
          <w:p w14:paraId="59C072C9" w14:textId="77777777" w:rsidR="00661991" w:rsidRDefault="00661991" w:rsidP="00A94AA2">
            <w:pPr>
              <w:spacing w:line="276" w:lineRule="auto"/>
            </w:pPr>
            <w:r w:rsidRPr="00546792">
              <w:t xml:space="preserve">I’ve read this log book. </w:t>
            </w:r>
            <w:proofErr w:type="gramStart"/>
            <w:r w:rsidRPr="00546792">
              <w:t>I‘</w:t>
            </w:r>
            <w:proofErr w:type="gramEnd"/>
            <w:r w:rsidRPr="00546792">
              <w:t xml:space="preserve">ve  approved his/her work during this time and his/her logs in this summer training log book which  conveys the true work. </w:t>
            </w:r>
            <w:r w:rsidRPr="00546792">
              <w:br/>
              <w:t xml:space="preserve">I’ve filled out the above evaluation after trainee completed his/her training and daily logs as his/her supervisor. </w:t>
            </w:r>
          </w:p>
          <w:p w14:paraId="470069AD" w14:textId="77777777" w:rsidR="00661991" w:rsidRPr="00546792" w:rsidRDefault="00661991" w:rsidP="00A94AA2">
            <w:pPr>
              <w:spacing w:line="276" w:lineRule="auto"/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971"/>
              <w:gridCol w:w="4971"/>
            </w:tblGrid>
            <w:tr w:rsidR="00661991" w14:paraId="7DDF8C58" w14:textId="77777777" w:rsidTr="00E976E0">
              <w:tc>
                <w:tcPr>
                  <w:tcW w:w="4971" w:type="dxa"/>
                </w:tcPr>
                <w:p w14:paraId="75E2F7D2" w14:textId="5D8F4DD8" w:rsidR="00661991" w:rsidRDefault="00661991" w:rsidP="00A94AA2">
                  <w:pPr>
                    <w:spacing w:line="480" w:lineRule="auto"/>
                  </w:pPr>
                  <w:r w:rsidRPr="00546792">
                    <w:lastRenderedPageBreak/>
                    <w:t>Title / Full</w:t>
                  </w:r>
                  <w:r>
                    <w:t xml:space="preserve"> Name: </w:t>
                  </w:r>
                  <w:r w:rsidR="00356E7F" w:rsidRPr="00356E7F">
                    <w:rPr>
                      <w:sz w:val="18"/>
                      <w:szCs w:val="18"/>
                    </w:rPr>
                    <w:t>{{</w:t>
                  </w:r>
                  <w:proofErr w:type="spellStart"/>
                  <w:r w:rsidR="00356E7F" w:rsidRPr="00356E7F">
                    <w:rPr>
                      <w:sz w:val="18"/>
                      <w:szCs w:val="18"/>
                    </w:rPr>
                    <w:t>SupervisorTitle</w:t>
                  </w:r>
                  <w:proofErr w:type="spellEnd"/>
                  <w:r w:rsidR="00356E7F" w:rsidRPr="00356E7F">
                    <w:rPr>
                      <w:sz w:val="18"/>
                      <w:szCs w:val="18"/>
                    </w:rPr>
                    <w:t>}}</w:t>
                  </w:r>
                  <w:r w:rsidR="00356E7F" w:rsidRPr="00356E7F">
                    <w:rPr>
                      <w:sz w:val="18"/>
                      <w:szCs w:val="18"/>
                    </w:rPr>
                    <w:t xml:space="preserve"> / </w:t>
                  </w:r>
                  <w:r w:rsidR="00356E7F" w:rsidRPr="00356E7F">
                    <w:rPr>
                      <w:sz w:val="18"/>
                      <w:szCs w:val="18"/>
                    </w:rPr>
                    <w:t>{{</w:t>
                  </w:r>
                  <w:proofErr w:type="spellStart"/>
                  <w:r w:rsidR="00356E7F" w:rsidRPr="00356E7F">
                    <w:rPr>
                      <w:sz w:val="18"/>
                      <w:szCs w:val="18"/>
                    </w:rPr>
                    <w:t>SupervisorName</w:t>
                  </w:r>
                  <w:proofErr w:type="spellEnd"/>
                  <w:r w:rsidR="00356E7F" w:rsidRPr="00356E7F">
                    <w:rPr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4971" w:type="dxa"/>
                </w:tcPr>
                <w:p w14:paraId="1F4A3BA9" w14:textId="77777777" w:rsidR="00661991" w:rsidRDefault="00661991" w:rsidP="00A94AA2">
                  <w:pPr>
                    <w:spacing w:line="480" w:lineRule="auto"/>
                  </w:pPr>
                  <w:r w:rsidRPr="00546792">
                    <w:t>Seal of the Company</w:t>
                  </w:r>
                  <w:r>
                    <w:t>: ………………………</w:t>
                  </w:r>
                  <w:proofErr w:type="gramStart"/>
                  <w:r>
                    <w:t>…..</w:t>
                  </w:r>
                  <w:proofErr w:type="gramEnd"/>
                </w:p>
              </w:tc>
            </w:tr>
            <w:tr w:rsidR="00661991" w14:paraId="57E17D87" w14:textId="77777777" w:rsidTr="00E976E0">
              <w:tc>
                <w:tcPr>
                  <w:tcW w:w="4971" w:type="dxa"/>
                </w:tcPr>
                <w:p w14:paraId="041816E4" w14:textId="77777777" w:rsidR="00661991" w:rsidRDefault="00661991" w:rsidP="00A94AA2">
                  <w:pPr>
                    <w:spacing w:line="480" w:lineRule="auto"/>
                  </w:pPr>
                  <w:r w:rsidRPr="00546792">
                    <w:t>Signature</w:t>
                  </w:r>
                  <w:r>
                    <w:t xml:space="preserve">: </w:t>
                  </w:r>
                  <w:r w:rsidRPr="00920C52">
                    <w:rPr>
                      <w:rFonts w:cs="Times New Roman"/>
                    </w:rPr>
                    <w:t>………………………………………</w:t>
                  </w:r>
                </w:p>
              </w:tc>
              <w:tc>
                <w:tcPr>
                  <w:tcW w:w="4971" w:type="dxa"/>
                </w:tcPr>
                <w:p w14:paraId="2B32D350" w14:textId="77777777" w:rsidR="00661991" w:rsidRDefault="00661991" w:rsidP="00A94AA2">
                  <w:pPr>
                    <w:spacing w:line="480" w:lineRule="auto"/>
                  </w:pPr>
                  <w:r w:rsidRPr="00546792">
                    <w:t>Date</w:t>
                  </w:r>
                  <w:r>
                    <w:t>: ……………………………………………</w:t>
                  </w:r>
                </w:p>
              </w:tc>
            </w:tr>
          </w:tbl>
          <w:p w14:paraId="0099793E" w14:textId="77777777" w:rsidR="00661991" w:rsidRPr="00546792" w:rsidRDefault="00661991" w:rsidP="00A94AA2">
            <w:pPr>
              <w:spacing w:line="276" w:lineRule="auto"/>
            </w:pPr>
          </w:p>
        </w:tc>
      </w:tr>
    </w:tbl>
    <w:p w14:paraId="40D89819" w14:textId="77777777" w:rsidR="00661991" w:rsidRDefault="00661991" w:rsidP="00661991"/>
    <w:p w14:paraId="504FDFF2" w14:textId="77777777" w:rsidR="00661991" w:rsidRDefault="00661991"/>
    <w:p w14:paraId="234F1571" w14:textId="77777777" w:rsidR="00661991" w:rsidRDefault="00661991" w:rsidP="001105B4">
      <w:pPr>
        <w:rPr>
          <w:i/>
          <w:szCs w:val="28"/>
        </w:rPr>
      </w:pPr>
    </w:p>
    <w:p w14:paraId="2BF65151" w14:textId="77777777" w:rsidR="00825504" w:rsidRPr="00825504" w:rsidRDefault="00661991" w:rsidP="00825504">
      <w:pPr>
        <w:pStyle w:val="KonuBal"/>
        <w:rPr>
          <w:rFonts w:ascii="Times New Roman" w:hAnsi="Times New Roman" w:cs="Times New Roman"/>
          <w:sz w:val="24"/>
          <w:lang w:val="tr-TR"/>
        </w:rPr>
      </w:pPr>
      <w:r>
        <w:rPr>
          <w:i/>
          <w:szCs w:val="28"/>
        </w:rPr>
        <w:br w:type="page"/>
      </w:r>
      <w:r w:rsidR="00825504" w:rsidRPr="00825504">
        <w:rPr>
          <w:rFonts w:ascii="Times New Roman" w:hAnsi="Times New Roman" w:cs="Times New Roman"/>
          <w:sz w:val="24"/>
          <w:lang w:val="tr-TR"/>
        </w:rPr>
        <w:lastRenderedPageBreak/>
        <w:t>SUMMER TRAINING EVALUATION FORM</w:t>
      </w:r>
    </w:p>
    <w:p w14:paraId="715F58C0" w14:textId="77777777" w:rsidR="00825504" w:rsidRPr="00825504" w:rsidRDefault="00825504" w:rsidP="00825504">
      <w:pPr>
        <w:rPr>
          <w:rFonts w:cs="Times New Roman"/>
          <w:lang w:val="tr-TR" w:eastAsia="tr-TR" w:bidi="ar-SA"/>
        </w:rPr>
      </w:pPr>
    </w:p>
    <w:p w14:paraId="71DCAA8B" w14:textId="77777777" w:rsidR="00F32B04" w:rsidRPr="002A3F31" w:rsidRDefault="00F32B04" w:rsidP="00F32B04">
      <w:pPr>
        <w:jc w:val="center"/>
        <w:rPr>
          <w:rFonts w:ascii="Garamond" w:hAnsi="Garamond"/>
          <w:lang w:val="tr-TR"/>
        </w:rPr>
      </w:pPr>
      <w:proofErr w:type="gramStart"/>
      <w:r>
        <w:rPr>
          <w:rFonts w:ascii="Garamond" w:hAnsi="Garamond"/>
          <w:lang w:val="tr-TR"/>
        </w:rPr>
        <w:t>( 0</w:t>
      </w:r>
      <w:proofErr w:type="gramEnd"/>
      <w:r>
        <w:rPr>
          <w:rFonts w:ascii="Garamond" w:hAnsi="Garamond"/>
          <w:lang w:val="tr-TR"/>
        </w:rPr>
        <w:t xml:space="preserve"> =</w:t>
      </w:r>
      <w:r w:rsidRPr="002A3F31">
        <w:rPr>
          <w:rFonts w:ascii="Garamond" w:hAnsi="Garamond"/>
          <w:lang w:val="tr-TR"/>
        </w:rPr>
        <w:t xml:space="preserve"> </w:t>
      </w:r>
      <w:proofErr w:type="spellStart"/>
      <w:r>
        <w:rPr>
          <w:rFonts w:ascii="Garamond" w:hAnsi="Garamond"/>
          <w:lang w:val="tr-TR"/>
        </w:rPr>
        <w:t>no</w:t>
      </w:r>
      <w:proofErr w:type="spellEnd"/>
      <w:r>
        <w:rPr>
          <w:rFonts w:ascii="Garamond" w:hAnsi="Garamond"/>
          <w:lang w:val="tr-TR"/>
        </w:rPr>
        <w:t xml:space="preserve"> </w:t>
      </w:r>
      <w:proofErr w:type="spellStart"/>
      <w:r>
        <w:rPr>
          <w:rFonts w:ascii="Garamond" w:hAnsi="Garamond"/>
          <w:lang w:val="tr-TR"/>
        </w:rPr>
        <w:t>contribution</w:t>
      </w:r>
      <w:proofErr w:type="spellEnd"/>
      <w:r>
        <w:rPr>
          <w:rFonts w:ascii="Garamond" w:hAnsi="Garamond"/>
          <w:lang w:val="tr-TR"/>
        </w:rPr>
        <w:t xml:space="preserve">  </w:t>
      </w:r>
      <w:r w:rsidRPr="00AA6355">
        <w:rPr>
          <w:rFonts w:ascii="Garamond" w:hAnsi="Garamond"/>
          <w:position w:val="-6"/>
          <w:lang w:val="tr-TR"/>
        </w:rPr>
        <w:object w:dxaOrig="320" w:dyaOrig="240" w14:anchorId="53840838">
          <v:shape id="_x0000_i1027" type="#_x0000_t75" style="width:15.75pt;height:12pt" o:ole="">
            <v:imagedata r:id="rId9" o:title=""/>
          </v:shape>
          <o:OLEObject Type="Embed" ProgID="Equation.DSMT4" ShapeID="_x0000_i1027" DrawAspect="Content" ObjectID="_1839281985" r:id="rId11"/>
        </w:object>
      </w:r>
      <w:r>
        <w:rPr>
          <w:rFonts w:ascii="Garamond" w:hAnsi="Garamond"/>
          <w:lang w:val="tr-TR"/>
        </w:rPr>
        <w:t xml:space="preserve"> </w:t>
      </w:r>
      <w:r w:rsidRPr="002A3F31">
        <w:rPr>
          <w:rFonts w:ascii="Garamond" w:hAnsi="Garamond"/>
          <w:lang w:val="tr-TR"/>
        </w:rPr>
        <w:t xml:space="preserve">  </w:t>
      </w:r>
      <w:r>
        <w:rPr>
          <w:rFonts w:ascii="Garamond" w:hAnsi="Garamond"/>
          <w:lang w:val="tr-TR"/>
        </w:rPr>
        <w:t xml:space="preserve">4 </w:t>
      </w:r>
      <w:r w:rsidRPr="002A3F31">
        <w:rPr>
          <w:rFonts w:ascii="Garamond" w:hAnsi="Garamond"/>
          <w:lang w:val="tr-TR"/>
        </w:rPr>
        <w:t xml:space="preserve">= </w:t>
      </w:r>
      <w:proofErr w:type="spellStart"/>
      <w:r>
        <w:rPr>
          <w:rFonts w:ascii="Garamond" w:hAnsi="Garamond"/>
          <w:lang w:val="tr-TR"/>
        </w:rPr>
        <w:t>s</w:t>
      </w:r>
      <w:r w:rsidRPr="002A3F31">
        <w:rPr>
          <w:rFonts w:ascii="Garamond" w:hAnsi="Garamond"/>
          <w:lang w:val="tr-TR"/>
        </w:rPr>
        <w:t>trong</w:t>
      </w:r>
      <w:proofErr w:type="spellEnd"/>
      <w:r>
        <w:rPr>
          <w:rFonts w:ascii="Garamond" w:hAnsi="Garamond"/>
          <w:lang w:val="tr-TR"/>
        </w:rPr>
        <w:t xml:space="preserve"> </w:t>
      </w:r>
      <w:proofErr w:type="spellStart"/>
      <w:r>
        <w:rPr>
          <w:rFonts w:ascii="Garamond" w:hAnsi="Garamond"/>
          <w:lang w:val="tr-TR"/>
        </w:rPr>
        <w:t>contribution</w:t>
      </w:r>
      <w:proofErr w:type="spellEnd"/>
      <w:r>
        <w:rPr>
          <w:rFonts w:ascii="Garamond" w:hAnsi="Garamond"/>
          <w:lang w:val="tr-TR"/>
        </w:rPr>
        <w:t xml:space="preserve"> </w:t>
      </w:r>
      <w:r w:rsidRPr="002A3F31">
        <w:rPr>
          <w:rFonts w:ascii="Garamond" w:hAnsi="Garamond"/>
          <w:lang w:val="tr-TR"/>
        </w:rPr>
        <w:t>)</w:t>
      </w:r>
    </w:p>
    <w:p w14:paraId="39878CCF" w14:textId="77777777" w:rsidR="00825504" w:rsidRPr="00825504" w:rsidRDefault="00825504" w:rsidP="00825504">
      <w:pPr>
        <w:rPr>
          <w:rFonts w:cs="Times New Roman"/>
          <w:lang w:val="tr-TR" w:eastAsia="tr-TR" w:bidi="ar-SA"/>
        </w:rPr>
      </w:pPr>
    </w:p>
    <w:p w14:paraId="2031B3D9" w14:textId="77777777" w:rsidR="00825504" w:rsidRPr="00825504" w:rsidRDefault="00825504" w:rsidP="00825504">
      <w:pPr>
        <w:rPr>
          <w:rFonts w:cs="Times New Roman"/>
          <w:lang w:val="tr-TR" w:eastAsia="tr-TR" w:bidi="ar-SA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22"/>
        <w:gridCol w:w="669"/>
        <w:gridCol w:w="535"/>
        <w:gridCol w:w="669"/>
        <w:gridCol w:w="669"/>
        <w:gridCol w:w="604"/>
      </w:tblGrid>
      <w:tr w:rsidR="00F32B04" w:rsidRPr="00825504" w14:paraId="4FDBC29C" w14:textId="77777777" w:rsidTr="00E976E0">
        <w:trPr>
          <w:trHeight w:val="678"/>
          <w:jc w:val="center"/>
        </w:trPr>
        <w:tc>
          <w:tcPr>
            <w:tcW w:w="3552" w:type="pct"/>
            <w:shd w:val="clear" w:color="auto" w:fill="auto"/>
            <w:vAlign w:val="center"/>
          </w:tcPr>
          <w:p w14:paraId="2DCD4CB9" w14:textId="77777777" w:rsidR="00F32B04" w:rsidRPr="00825504" w:rsidRDefault="00F32B04" w:rsidP="00825504">
            <w:pPr>
              <w:jc w:val="center"/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</w:pPr>
            <w:r w:rsidRPr="00825504"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EVALUATION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38051439" w14:textId="77777777" w:rsidR="00F32B04" w:rsidRPr="00825504" w:rsidRDefault="00F32B04" w:rsidP="00825504">
            <w:pPr>
              <w:jc w:val="center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lang w:val="tr-TR" w:eastAsia="tr-TR" w:bidi="ar-SA"/>
              </w:rPr>
              <w:t>4</w:t>
            </w:r>
          </w:p>
        </w:tc>
        <w:tc>
          <w:tcPr>
            <w:tcW w:w="246" w:type="pct"/>
            <w:shd w:val="clear" w:color="auto" w:fill="auto"/>
            <w:vAlign w:val="center"/>
          </w:tcPr>
          <w:p w14:paraId="35E59F55" w14:textId="77777777" w:rsidR="00F32B04" w:rsidRPr="00825504" w:rsidRDefault="00F32B04" w:rsidP="00F32B04">
            <w:pPr>
              <w:jc w:val="center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lang w:val="tr-TR" w:eastAsia="tr-TR" w:bidi="ar-SA"/>
              </w:rPr>
              <w:t>3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451E4470" w14:textId="77777777" w:rsidR="00F32B04" w:rsidRPr="00825504" w:rsidRDefault="00F32B04" w:rsidP="00825504">
            <w:pPr>
              <w:jc w:val="center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lang w:val="tr-TR" w:eastAsia="tr-TR" w:bidi="ar-SA"/>
              </w:rPr>
              <w:t>2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35345E3F" w14:textId="77777777" w:rsidR="00F32B04" w:rsidRPr="00825504" w:rsidRDefault="00F32B04" w:rsidP="00825504">
            <w:pPr>
              <w:jc w:val="center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lang w:val="tr-TR" w:eastAsia="tr-TR" w:bidi="ar-SA"/>
              </w:rPr>
              <w:t>1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35105D65" w14:textId="77777777" w:rsidR="00F32B04" w:rsidRPr="00825504" w:rsidRDefault="00F32B04" w:rsidP="00825504">
            <w:pPr>
              <w:jc w:val="center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lang w:val="tr-TR" w:eastAsia="tr-TR" w:bidi="ar-SA"/>
              </w:rPr>
              <w:t>0</w:t>
            </w:r>
          </w:p>
        </w:tc>
      </w:tr>
      <w:tr w:rsidR="00F32B04" w:rsidRPr="00825504" w14:paraId="558BE181" w14:textId="77777777" w:rsidTr="00E976E0">
        <w:trPr>
          <w:trHeight w:val="570"/>
          <w:jc w:val="center"/>
        </w:trPr>
        <w:tc>
          <w:tcPr>
            <w:tcW w:w="3552" w:type="pct"/>
            <w:shd w:val="clear" w:color="auto" w:fill="auto"/>
            <w:vAlign w:val="center"/>
          </w:tcPr>
          <w:p w14:paraId="3CC5A91F" w14:textId="77777777" w:rsidR="00F32B04" w:rsidRPr="00825504" w:rsidRDefault="00F32B04" w:rsidP="00825504">
            <w:pPr>
              <w:spacing w:line="276" w:lineRule="auto"/>
              <w:ind w:left="296" w:hanging="296"/>
              <w:jc w:val="both"/>
              <w:rPr>
                <w:rFonts w:cs="Times New Roman"/>
                <w:lang w:val="en-GB" w:eastAsia="tr-TR" w:bidi="ar-SA"/>
              </w:rPr>
            </w:pPr>
            <w:r w:rsidRPr="00825504"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1.</w:t>
            </w:r>
            <w:r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r w:rsidRPr="00825504">
              <w:rPr>
                <w:rFonts w:cs="Times New Roman"/>
                <w:lang w:val="tr-TR" w:eastAsia="tr-TR" w:bidi="ar-SA"/>
              </w:rPr>
              <w:t xml:space="preserve">I </w:t>
            </w:r>
            <w:proofErr w:type="spellStart"/>
            <w:r w:rsidRPr="00825504">
              <w:rPr>
                <w:rFonts w:cs="Times New Roman"/>
                <w:lang w:val="tr-TR" w:eastAsia="tr-TR" w:bidi="ar-SA"/>
              </w:rPr>
              <w:t>applied</w:t>
            </w:r>
            <w:proofErr w:type="spellEnd"/>
            <w:r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Pr="00825504">
              <w:rPr>
                <w:rFonts w:cs="Times New Roman"/>
                <w:lang w:val="tr-TR" w:eastAsia="tr-TR" w:bidi="ar-SA"/>
              </w:rPr>
              <w:t>the</w:t>
            </w:r>
            <w:proofErr w:type="spellEnd"/>
            <w:r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Pr="00825504">
              <w:rPr>
                <w:rFonts w:cs="Times New Roman"/>
                <w:lang w:val="tr-TR" w:eastAsia="tr-TR" w:bidi="ar-SA"/>
              </w:rPr>
              <w:t>knowledge</w:t>
            </w:r>
            <w:proofErr w:type="spellEnd"/>
            <w:r w:rsidRPr="00825504">
              <w:rPr>
                <w:rFonts w:cs="Times New Roman"/>
                <w:lang w:val="tr-TR" w:eastAsia="tr-TR" w:bidi="ar-SA"/>
              </w:rPr>
              <w:t xml:space="preserve"> on </w:t>
            </w:r>
            <w:proofErr w:type="spellStart"/>
            <w:r w:rsidRPr="00825504">
              <w:rPr>
                <w:rFonts w:cs="Times New Roman"/>
                <w:lang w:val="tr-TR" w:eastAsia="tr-TR" w:bidi="ar-SA"/>
              </w:rPr>
              <w:t>modeling</w:t>
            </w:r>
            <w:proofErr w:type="spellEnd"/>
            <w:r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Pr="00825504">
              <w:rPr>
                <w:rFonts w:cs="Times New Roman"/>
                <w:lang w:val="tr-TR" w:eastAsia="tr-TR" w:bidi="ar-SA"/>
              </w:rPr>
              <w:t>and</w:t>
            </w:r>
            <w:proofErr w:type="spellEnd"/>
            <w:r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Pr="00825504">
              <w:rPr>
                <w:rFonts w:cs="Times New Roman"/>
                <w:lang w:val="tr-TR" w:eastAsia="tr-TR" w:bidi="ar-SA"/>
              </w:rPr>
              <w:t>solving</w:t>
            </w:r>
            <w:proofErr w:type="spellEnd"/>
            <w:r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Pr="00825504">
              <w:rPr>
                <w:rFonts w:cs="Times New Roman"/>
                <w:lang w:val="tr-TR" w:eastAsia="tr-TR" w:bidi="ar-SA"/>
              </w:rPr>
              <w:t>the</w:t>
            </w:r>
            <w:proofErr w:type="spellEnd"/>
            <w:r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5D3FDA">
              <w:rPr>
                <w:rFonts w:cs="Times New Roman"/>
                <w:lang w:val="tr-TR" w:eastAsia="tr-TR" w:bidi="ar-SA"/>
              </w:rPr>
              <w:t>Computer</w:t>
            </w:r>
            <w:proofErr w:type="spellEnd"/>
            <w:r w:rsidR="005D3FDA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5D3FDA">
              <w:rPr>
                <w:rFonts w:cs="Times New Roman"/>
                <w:lang w:val="tr-TR" w:eastAsia="tr-TR" w:bidi="ar-SA"/>
              </w:rPr>
              <w:t>Engineering</w:t>
            </w:r>
            <w:proofErr w:type="spellEnd"/>
            <w:r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Pr="00825504">
              <w:rPr>
                <w:rFonts w:cs="Times New Roman"/>
                <w:lang w:val="tr-TR" w:eastAsia="tr-TR" w:bidi="ar-SA"/>
              </w:rPr>
              <w:t>problems</w:t>
            </w:r>
            <w:proofErr w:type="spellEnd"/>
            <w:r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Pr="00825504">
              <w:rPr>
                <w:rFonts w:cs="Times New Roman"/>
                <w:lang w:val="tr-TR" w:eastAsia="tr-TR" w:bidi="ar-SA"/>
              </w:rPr>
              <w:t>learned</w:t>
            </w:r>
            <w:proofErr w:type="spellEnd"/>
            <w:r w:rsidRPr="00825504">
              <w:rPr>
                <w:rFonts w:cs="Times New Roman"/>
                <w:lang w:val="tr-TR" w:eastAsia="tr-TR" w:bidi="ar-SA"/>
              </w:rPr>
              <w:t xml:space="preserve"> in </w:t>
            </w:r>
            <w:proofErr w:type="spellStart"/>
            <w:r w:rsidRPr="00825504">
              <w:rPr>
                <w:rFonts w:cs="Times New Roman"/>
                <w:lang w:val="tr-TR" w:eastAsia="tr-TR" w:bidi="ar-SA"/>
              </w:rPr>
              <w:t>the</w:t>
            </w:r>
            <w:proofErr w:type="spellEnd"/>
            <w:r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Pr="00825504">
              <w:rPr>
                <w:rFonts w:cs="Times New Roman"/>
                <w:lang w:val="tr-TR" w:eastAsia="tr-TR" w:bidi="ar-SA"/>
              </w:rPr>
              <w:t>University</w:t>
            </w:r>
            <w:proofErr w:type="spellEnd"/>
            <w:r>
              <w:rPr>
                <w:rFonts w:cs="Times New Roman"/>
                <w:lang w:val="en-GB" w:eastAsia="tr-TR" w:bidi="ar-SA"/>
              </w:rPr>
              <w:t>.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05F5EAEC" w14:textId="73800C57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{{TS1_4}}</w:t>
            </w:r>
          </w:p>
        </w:tc>
        <w:tc>
          <w:tcPr>
            <w:tcW w:w="246" w:type="pct"/>
            <w:shd w:val="clear" w:color="auto" w:fill="auto"/>
            <w:vAlign w:val="center"/>
          </w:tcPr>
          <w:p w14:paraId="46421F59" w14:textId="4E6D52A7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{{TS1_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3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71B97B56" w14:textId="7244CC15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{{TS1_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73BD828F" w14:textId="1511E82A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{{TS1_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1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48468C94" w14:textId="14EB8B87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{{TS1_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0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</w:tr>
      <w:tr w:rsidR="00F4574C" w:rsidRPr="00825504" w14:paraId="7B109BA4" w14:textId="77777777" w:rsidTr="00E976E0">
        <w:trPr>
          <w:trHeight w:val="570"/>
          <w:jc w:val="center"/>
        </w:trPr>
        <w:tc>
          <w:tcPr>
            <w:tcW w:w="3552" w:type="pct"/>
            <w:shd w:val="clear" w:color="auto" w:fill="auto"/>
            <w:vAlign w:val="center"/>
          </w:tcPr>
          <w:p w14:paraId="72570699" w14:textId="77777777" w:rsidR="00F4574C" w:rsidRDefault="00F4574C" w:rsidP="00825504">
            <w:pPr>
              <w:spacing w:line="276" w:lineRule="auto"/>
              <w:ind w:left="296" w:hanging="296"/>
              <w:jc w:val="both"/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2.</w:t>
            </w:r>
            <w:r w:rsidR="005B271D"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 xml:space="preserve"> </w:t>
            </w:r>
            <w:r w:rsidR="005B271D" w:rsidRPr="005B271D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 xml:space="preserve">I </w:t>
            </w:r>
            <w:proofErr w:type="spellStart"/>
            <w:r w:rsidR="00175951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>found</w:t>
            </w:r>
            <w:proofErr w:type="spellEnd"/>
            <w:r w:rsidR="00175951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175951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>the</w:t>
            </w:r>
            <w:proofErr w:type="spellEnd"/>
            <w:r w:rsidR="00175951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175951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>opportunity</w:t>
            </w:r>
            <w:proofErr w:type="spellEnd"/>
            <w:r w:rsidR="00175951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 xml:space="preserve"> </w:t>
            </w:r>
            <w:r w:rsidR="005B271D" w:rsidRPr="00CB7A1E">
              <w:t>to choose and apply proper analysis and modeling methods</w:t>
            </w:r>
            <w:r w:rsidR="002A7178">
              <w:t xml:space="preserve"> to </w:t>
            </w:r>
            <w:r w:rsidR="002A7178" w:rsidRPr="006804DB">
              <w:t>solve</w:t>
            </w:r>
            <w:r w:rsidR="002A7178" w:rsidRPr="006804DB">
              <w:rPr>
                <w:rFonts w:ascii="TimesNewRomanPSMT" w:hAnsi="TimesNewRomanPSMT" w:cs="TimesNewRomanPSMT"/>
                <w:sz w:val="21"/>
                <w:szCs w:val="21"/>
              </w:rPr>
              <w:t xml:space="preserve"> </w:t>
            </w:r>
            <w:r w:rsidR="005D3FDA">
              <w:t xml:space="preserve">Computer </w:t>
            </w:r>
            <w:proofErr w:type="spellStart"/>
            <w:r w:rsidR="005D3FDA">
              <w:t>Engineering</w:t>
            </w:r>
            <w:r w:rsidR="002A7178" w:rsidRPr="006804DB">
              <w:t>problems</w:t>
            </w:r>
            <w:proofErr w:type="spellEnd"/>
          </w:p>
        </w:tc>
        <w:tc>
          <w:tcPr>
            <w:tcW w:w="308" w:type="pct"/>
            <w:shd w:val="clear" w:color="auto" w:fill="auto"/>
            <w:vAlign w:val="center"/>
          </w:tcPr>
          <w:p w14:paraId="0FA51BA3" w14:textId="44E9C871" w:rsidR="00F4574C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_4}}</w:t>
            </w:r>
          </w:p>
        </w:tc>
        <w:tc>
          <w:tcPr>
            <w:tcW w:w="246" w:type="pct"/>
            <w:shd w:val="clear" w:color="auto" w:fill="auto"/>
            <w:vAlign w:val="center"/>
          </w:tcPr>
          <w:p w14:paraId="4C220006" w14:textId="78AEEA1D" w:rsidR="00F4574C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3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4F67CEC7" w14:textId="23BE79E9" w:rsidR="00F4574C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5C749802" w14:textId="3E2E8127" w:rsidR="00F4574C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1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7FF87E42" w14:textId="22248A34" w:rsidR="00F4574C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0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</w:tr>
      <w:tr w:rsidR="00F4574C" w:rsidRPr="00825504" w14:paraId="6D6C4D28" w14:textId="77777777" w:rsidTr="00E976E0">
        <w:trPr>
          <w:trHeight w:val="570"/>
          <w:jc w:val="center"/>
        </w:trPr>
        <w:tc>
          <w:tcPr>
            <w:tcW w:w="3552" w:type="pct"/>
            <w:shd w:val="clear" w:color="auto" w:fill="auto"/>
            <w:vAlign w:val="center"/>
          </w:tcPr>
          <w:p w14:paraId="472FD18C" w14:textId="77777777" w:rsidR="00F4574C" w:rsidRDefault="00F4574C" w:rsidP="00825504">
            <w:pPr>
              <w:spacing w:line="276" w:lineRule="auto"/>
              <w:ind w:left="296" w:hanging="296"/>
              <w:jc w:val="both"/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3.</w:t>
            </w:r>
            <w:r w:rsidR="009067F8"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 xml:space="preserve">  </w:t>
            </w:r>
            <w:r w:rsidR="009067F8" w:rsidRPr="00825504">
              <w:rPr>
                <w:rFonts w:cs="Times New Roman"/>
                <w:spacing w:val="-2"/>
                <w:lang w:val="tr-TR" w:eastAsia="tr-TR" w:bidi="ar-SA"/>
              </w:rPr>
              <w:t xml:space="preserve">I </w:t>
            </w:r>
            <w:proofErr w:type="spellStart"/>
            <w:r w:rsidR="009067F8" w:rsidRPr="00825504">
              <w:rPr>
                <w:rFonts w:cs="Times New Roman"/>
                <w:spacing w:val="-2"/>
                <w:lang w:val="tr-TR" w:eastAsia="tr-TR" w:bidi="ar-SA"/>
              </w:rPr>
              <w:t>gained</w:t>
            </w:r>
            <w:proofErr w:type="spellEnd"/>
            <w:r w:rsidR="009067F8" w:rsidRPr="00825504">
              <w:rPr>
                <w:rFonts w:cs="Times New Roman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9067F8" w:rsidRPr="00825504">
              <w:rPr>
                <w:rFonts w:cs="Times New Roman"/>
                <w:spacing w:val="-2"/>
                <w:lang w:val="tr-TR" w:eastAsia="tr-TR" w:bidi="ar-SA"/>
              </w:rPr>
              <w:t>experience</w:t>
            </w:r>
            <w:proofErr w:type="spellEnd"/>
            <w:r w:rsidR="009067F8" w:rsidRPr="00593414">
              <w:t xml:space="preserve"> to design a complex system, component, or </w:t>
            </w:r>
            <w:proofErr w:type="gramStart"/>
            <w:r w:rsidR="009067F8" w:rsidRPr="00593414">
              <w:t>process  in</w:t>
            </w:r>
            <w:proofErr w:type="gramEnd"/>
            <w:r w:rsidR="009067F8" w:rsidRPr="00593414">
              <w:t xml:space="preserve"> </w:t>
            </w:r>
            <w:r w:rsidR="005D3FDA">
              <w:t xml:space="preserve">Computer </w:t>
            </w:r>
            <w:proofErr w:type="spellStart"/>
            <w:r w:rsidR="005D3FDA">
              <w:t>Engineering</w:t>
            </w:r>
            <w:r w:rsidR="009067F8" w:rsidRPr="00593414">
              <w:t>within</w:t>
            </w:r>
            <w:proofErr w:type="spellEnd"/>
            <w:r w:rsidR="009067F8" w:rsidRPr="00593414">
              <w:t xml:space="preserve"> realistic constraints</w:t>
            </w:r>
            <w:r w:rsidR="009067F8">
              <w:t>.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1086C227" w14:textId="79E69858" w:rsidR="00F4574C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3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_4}}</w:t>
            </w:r>
          </w:p>
        </w:tc>
        <w:tc>
          <w:tcPr>
            <w:tcW w:w="246" w:type="pct"/>
            <w:shd w:val="clear" w:color="auto" w:fill="auto"/>
            <w:vAlign w:val="center"/>
          </w:tcPr>
          <w:p w14:paraId="1CD300ED" w14:textId="6D8D114F" w:rsidR="00F4574C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3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3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65D744C2" w14:textId="7B93434D" w:rsidR="00F4574C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3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0E75BD51" w14:textId="4392C956" w:rsidR="00F4574C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3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1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55EC830C" w14:textId="57E5E527" w:rsidR="00F4574C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3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0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</w:tr>
      <w:tr w:rsidR="00F32B04" w:rsidRPr="00825504" w14:paraId="4248CA5B" w14:textId="77777777" w:rsidTr="00E976E0">
        <w:trPr>
          <w:trHeight w:val="570"/>
          <w:jc w:val="center"/>
        </w:trPr>
        <w:tc>
          <w:tcPr>
            <w:tcW w:w="3552" w:type="pct"/>
            <w:shd w:val="clear" w:color="auto" w:fill="auto"/>
            <w:vAlign w:val="center"/>
          </w:tcPr>
          <w:p w14:paraId="6ED8E3A6" w14:textId="77777777" w:rsidR="00F32B04" w:rsidRPr="00825504" w:rsidRDefault="00F224B4" w:rsidP="00825504">
            <w:pPr>
              <w:spacing w:line="276" w:lineRule="auto"/>
              <w:ind w:left="296" w:hanging="296"/>
              <w:jc w:val="both"/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4</w:t>
            </w:r>
            <w:r w:rsidR="00F32B04" w:rsidRPr="00825504"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.</w:t>
            </w:r>
            <w:r w:rsidR="00F32B04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 xml:space="preserve"> I </w:t>
            </w:r>
            <w:proofErr w:type="spellStart"/>
            <w:r w:rsidR="00F32B04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>found</w:t>
            </w:r>
            <w:proofErr w:type="spellEnd"/>
            <w:r w:rsidR="00F32B04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>the</w:t>
            </w:r>
            <w:proofErr w:type="spellEnd"/>
            <w:r w:rsidR="00F32B04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>opportunity</w:t>
            </w:r>
            <w:proofErr w:type="spellEnd"/>
            <w:r w:rsidR="00F32B04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to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develop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,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select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and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use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modern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techniques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and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tools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in </w:t>
            </w:r>
            <w:proofErr w:type="spellStart"/>
            <w:r w:rsidR="005D3FDA">
              <w:rPr>
                <w:rFonts w:cs="Times New Roman"/>
                <w:lang w:val="tr-TR" w:eastAsia="tr-TR" w:bidi="ar-SA"/>
              </w:rPr>
              <w:t>Computer</w:t>
            </w:r>
            <w:proofErr w:type="spellEnd"/>
            <w:r w:rsidR="005D3FDA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5D3FDA">
              <w:rPr>
                <w:rFonts w:cs="Times New Roman"/>
                <w:lang w:val="tr-TR" w:eastAsia="tr-TR" w:bidi="ar-SA"/>
              </w:rPr>
              <w:t>Engineering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applications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>.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11A25BB5" w14:textId="55AE4FE4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4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_4}}</w:t>
            </w:r>
          </w:p>
        </w:tc>
        <w:tc>
          <w:tcPr>
            <w:tcW w:w="246" w:type="pct"/>
            <w:shd w:val="clear" w:color="auto" w:fill="auto"/>
            <w:vAlign w:val="center"/>
          </w:tcPr>
          <w:p w14:paraId="1CA4E0BC" w14:textId="778C0245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4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3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7C4E45B0" w14:textId="59A37C18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4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61D47662" w14:textId="7C1D1E3C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4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1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2ECE7AC6" w14:textId="43C2BAD3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4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0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</w:tr>
      <w:tr w:rsidR="00F32B04" w:rsidRPr="00825504" w14:paraId="454B7112" w14:textId="77777777" w:rsidTr="00E976E0">
        <w:trPr>
          <w:trHeight w:val="570"/>
          <w:jc w:val="center"/>
        </w:trPr>
        <w:tc>
          <w:tcPr>
            <w:tcW w:w="3552" w:type="pct"/>
            <w:shd w:val="clear" w:color="auto" w:fill="auto"/>
            <w:vAlign w:val="center"/>
          </w:tcPr>
          <w:p w14:paraId="7D87E962" w14:textId="38F20AED" w:rsidR="00F32B04" w:rsidRPr="00825504" w:rsidRDefault="00822549" w:rsidP="00825504">
            <w:pPr>
              <w:spacing w:line="276" w:lineRule="auto"/>
              <w:ind w:left="296" w:hanging="296"/>
              <w:jc w:val="both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5</w:t>
            </w:r>
            <w:r w:rsidR="00F32B04" w:rsidRPr="00825504"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.</w:t>
            </w:r>
            <w:r w:rsidR="00F32B04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 xml:space="preserve"> I </w:t>
            </w:r>
            <w:proofErr w:type="spellStart"/>
            <w:r w:rsidR="00F32B04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>found</w:t>
            </w:r>
            <w:proofErr w:type="spellEnd"/>
            <w:r w:rsidR="00F32B04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>the</w:t>
            </w:r>
            <w:proofErr w:type="spellEnd"/>
            <w:r w:rsidR="00F32B04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>opportunity</w:t>
            </w:r>
            <w:proofErr w:type="spellEnd"/>
            <w:r w:rsidR="00F32B04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 xml:space="preserve"> of </w:t>
            </w:r>
            <w:proofErr w:type="spellStart"/>
            <w:r w:rsidR="00F32B04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>working</w:t>
            </w:r>
            <w:proofErr w:type="spellEnd"/>
            <w:r w:rsidR="00F32B04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 xml:space="preserve"> in </w:t>
            </w:r>
            <w:proofErr w:type="spellStart"/>
            <w:r w:rsidR="005D3FDA">
              <w:rPr>
                <w:rFonts w:cs="Times New Roman"/>
                <w:lang w:val="tr-TR" w:eastAsia="tr-TR" w:bidi="ar-SA"/>
              </w:rPr>
              <w:t>Computer</w:t>
            </w:r>
            <w:proofErr w:type="spellEnd"/>
            <w:r w:rsidR="005D3FDA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5D3FDA">
              <w:rPr>
                <w:rFonts w:cs="Times New Roman"/>
                <w:lang w:val="tr-TR" w:eastAsia="tr-TR" w:bidi="ar-SA"/>
              </w:rPr>
              <w:t>Engineering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teams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and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> 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multidisciplinary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teams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effectively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>.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62115D1F" w14:textId="7C60BE72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5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_4}}</w:t>
            </w:r>
          </w:p>
        </w:tc>
        <w:tc>
          <w:tcPr>
            <w:tcW w:w="246" w:type="pct"/>
            <w:shd w:val="clear" w:color="auto" w:fill="auto"/>
            <w:vAlign w:val="center"/>
          </w:tcPr>
          <w:p w14:paraId="4F2E464D" w14:textId="70C01968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{{TS5_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3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3D4BE239" w14:textId="3185A81B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{{TS5_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23326DEA" w14:textId="5A06220D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{{TS5_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1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60AF6F3D" w14:textId="39080DB4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{{TS5_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0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</w:tr>
      <w:tr w:rsidR="00F32B04" w:rsidRPr="00825504" w14:paraId="4BF2C4DD" w14:textId="77777777" w:rsidTr="00E976E0">
        <w:trPr>
          <w:trHeight w:val="570"/>
          <w:jc w:val="center"/>
        </w:trPr>
        <w:tc>
          <w:tcPr>
            <w:tcW w:w="3552" w:type="pct"/>
            <w:shd w:val="clear" w:color="auto" w:fill="auto"/>
            <w:vAlign w:val="center"/>
          </w:tcPr>
          <w:p w14:paraId="7A3D8751" w14:textId="05FF773E" w:rsidR="00F32B04" w:rsidRPr="00825504" w:rsidRDefault="00822549" w:rsidP="00825504">
            <w:pPr>
              <w:spacing w:line="276" w:lineRule="auto"/>
              <w:ind w:left="296" w:hanging="296"/>
              <w:jc w:val="both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b/>
                <w:bCs/>
                <w:color w:val="000000"/>
                <w:spacing w:val="-1"/>
                <w:lang w:val="tr-TR" w:eastAsia="tr-TR" w:bidi="ar-SA"/>
              </w:rPr>
              <w:t>6</w:t>
            </w:r>
            <w:r w:rsidR="00F32B04" w:rsidRPr="00825504">
              <w:rPr>
                <w:rFonts w:cs="Times New Roman"/>
                <w:b/>
                <w:bCs/>
                <w:color w:val="000000"/>
                <w:spacing w:val="-1"/>
                <w:lang w:val="tr-TR" w:eastAsia="tr-TR" w:bidi="ar-SA"/>
              </w:rPr>
              <w:t>.</w:t>
            </w:r>
            <w:r w:rsidR="0097168E">
              <w:rPr>
                <w:rFonts w:cs="Times New Roman"/>
                <w:b/>
                <w:bCs/>
                <w:color w:val="000000"/>
                <w:spacing w:val="-1"/>
                <w:lang w:val="tr-TR" w:eastAsia="tr-TR" w:bidi="ar-SA"/>
              </w:rPr>
              <w:t xml:space="preserve"> </w:t>
            </w:r>
            <w:r w:rsidR="00F32B04" w:rsidRPr="00825504">
              <w:rPr>
                <w:rFonts w:cs="Times New Roman"/>
                <w:color w:val="000000"/>
                <w:spacing w:val="-1"/>
                <w:lang w:val="tr-TR" w:eastAsia="tr-TR" w:bidi="ar-SA"/>
              </w:rPr>
              <w:t xml:space="preserve">I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1"/>
                <w:lang w:val="tr-TR" w:eastAsia="tr-TR" w:bidi="ar-SA"/>
              </w:rPr>
              <w:t>found</w:t>
            </w:r>
            <w:proofErr w:type="spellEnd"/>
            <w:r w:rsidR="00F32B04" w:rsidRPr="00825504">
              <w:rPr>
                <w:rFonts w:cs="Times New Roman"/>
                <w:color w:val="000000"/>
                <w:spacing w:val="-1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1"/>
                <w:lang w:val="tr-TR" w:eastAsia="tr-TR" w:bidi="ar-SA"/>
              </w:rPr>
              <w:t>the</w:t>
            </w:r>
            <w:proofErr w:type="spellEnd"/>
            <w:r w:rsidR="00F32B04" w:rsidRPr="00825504">
              <w:rPr>
                <w:rFonts w:cs="Times New Roman"/>
                <w:color w:val="000000"/>
                <w:spacing w:val="-1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1"/>
                <w:lang w:val="tr-TR" w:eastAsia="tr-TR" w:bidi="ar-SA"/>
              </w:rPr>
              <w:t>opportunity</w:t>
            </w:r>
            <w:proofErr w:type="spellEnd"/>
            <w:r w:rsidR="00F32B04" w:rsidRPr="00825504">
              <w:rPr>
                <w:rFonts w:cs="Times New Roman"/>
                <w:color w:val="000000"/>
                <w:spacing w:val="-1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1"/>
                <w:lang w:val="tr-TR" w:eastAsia="tr-TR" w:bidi="ar-SA"/>
              </w:rPr>
              <w:t>to</w:t>
            </w:r>
            <w:proofErr w:type="spellEnd"/>
            <w:r w:rsidR="00F32B04" w:rsidRPr="00825504">
              <w:rPr>
                <w:rFonts w:cs="Times New Roman"/>
                <w:color w:val="000000"/>
                <w:spacing w:val="-1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1"/>
                <w:lang w:val="tr-TR" w:eastAsia="tr-TR" w:bidi="ar-SA"/>
              </w:rPr>
              <w:t>improve</w:t>
            </w:r>
            <w:proofErr w:type="spellEnd"/>
            <w:r w:rsidR="00F32B04" w:rsidRPr="00825504">
              <w:rPr>
                <w:rFonts w:cs="Times New Roman"/>
                <w:color w:val="000000"/>
                <w:spacing w:val="-1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1"/>
                <w:lang w:val="tr-TR" w:eastAsia="tr-TR" w:bidi="ar-SA"/>
              </w:rPr>
              <w:t>the</w:t>
            </w:r>
            <w:proofErr w:type="spellEnd"/>
            <w:r w:rsidR="00F32B04" w:rsidRPr="00825504">
              <w:rPr>
                <w:rFonts w:cs="Times New Roman"/>
                <w:color w:val="000000"/>
                <w:spacing w:val="-1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ability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on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communicating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effectively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in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written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and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oral form.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257D2F14" w14:textId="60C083C1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6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_4}}</w:t>
            </w:r>
          </w:p>
        </w:tc>
        <w:tc>
          <w:tcPr>
            <w:tcW w:w="246" w:type="pct"/>
            <w:shd w:val="clear" w:color="auto" w:fill="auto"/>
            <w:vAlign w:val="center"/>
          </w:tcPr>
          <w:p w14:paraId="4E83E775" w14:textId="10D0D412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{{TS6_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3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35536180" w14:textId="4882A7C0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{{TS6_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5AD037DA" w14:textId="2368F848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{{TS6_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1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00FB838F" w14:textId="445692AB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{{TS6_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0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</w:tr>
      <w:tr w:rsidR="00F32B04" w:rsidRPr="00825504" w14:paraId="188DEF24" w14:textId="77777777" w:rsidTr="00E976E0">
        <w:trPr>
          <w:trHeight w:val="570"/>
          <w:jc w:val="center"/>
        </w:trPr>
        <w:tc>
          <w:tcPr>
            <w:tcW w:w="3552" w:type="pct"/>
            <w:shd w:val="clear" w:color="auto" w:fill="auto"/>
            <w:vAlign w:val="center"/>
          </w:tcPr>
          <w:p w14:paraId="3B7729CE" w14:textId="51B72972" w:rsidR="00F32B04" w:rsidRPr="00825504" w:rsidRDefault="00822549" w:rsidP="00825504">
            <w:pPr>
              <w:spacing w:line="276" w:lineRule="auto"/>
              <w:ind w:left="296" w:hanging="296"/>
              <w:jc w:val="both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7</w:t>
            </w:r>
            <w:r w:rsidR="00F32B04" w:rsidRPr="00825504"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.</w:t>
            </w:r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I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learnt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the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most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recent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scientific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and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technological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development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based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on </w:t>
            </w:r>
            <w:proofErr w:type="spellStart"/>
            <w:r w:rsidR="005D3FDA">
              <w:rPr>
                <w:rFonts w:cs="Times New Roman"/>
                <w:lang w:val="tr-TR" w:eastAsia="tr-TR" w:bidi="ar-SA"/>
              </w:rPr>
              <w:t>Computer</w:t>
            </w:r>
            <w:proofErr w:type="spellEnd"/>
            <w:r w:rsidR="005D3FDA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5D3FDA">
              <w:rPr>
                <w:rFonts w:cs="Times New Roman"/>
                <w:lang w:val="tr-TR" w:eastAsia="tr-TR" w:bidi="ar-SA"/>
              </w:rPr>
              <w:t>Engineering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>.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658B88C5" w14:textId="34E83C83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7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_4}}</w:t>
            </w:r>
          </w:p>
        </w:tc>
        <w:tc>
          <w:tcPr>
            <w:tcW w:w="246" w:type="pct"/>
            <w:shd w:val="clear" w:color="auto" w:fill="auto"/>
            <w:vAlign w:val="center"/>
          </w:tcPr>
          <w:p w14:paraId="350ACB9A" w14:textId="50C26CA9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{{TS7_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3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7A31AB35" w14:textId="2C40CF39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{{TS7_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5E820F68" w14:textId="27BF642C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{{TS7_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1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3E95EC10" w14:textId="6D7BB69B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{{TS7_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0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</w:tr>
      <w:tr w:rsidR="00F32B04" w:rsidRPr="00825504" w14:paraId="49848CF2" w14:textId="77777777" w:rsidTr="00E976E0">
        <w:trPr>
          <w:trHeight w:val="570"/>
          <w:jc w:val="center"/>
        </w:trPr>
        <w:tc>
          <w:tcPr>
            <w:tcW w:w="3552" w:type="pct"/>
            <w:shd w:val="clear" w:color="auto" w:fill="auto"/>
            <w:vAlign w:val="center"/>
          </w:tcPr>
          <w:p w14:paraId="181BFCF1" w14:textId="5DDB266D" w:rsidR="00F32B04" w:rsidRPr="00825504" w:rsidRDefault="00822549" w:rsidP="00825504">
            <w:pPr>
              <w:spacing w:line="276" w:lineRule="auto"/>
              <w:ind w:left="296" w:hanging="296"/>
              <w:jc w:val="both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8</w:t>
            </w:r>
            <w:r w:rsidR="00F32B04" w:rsidRPr="00825504"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 xml:space="preserve">. </w:t>
            </w:r>
            <w:r w:rsidR="00F32B04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 xml:space="preserve">I </w:t>
            </w:r>
            <w:proofErr w:type="spellStart"/>
            <w:r w:rsidR="00F32B04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>gained</w:t>
            </w:r>
            <w:proofErr w:type="spellEnd"/>
            <w:r w:rsidR="00F32B04" w:rsidRPr="00825504"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 xml:space="preserve"> </w:t>
            </w:r>
            <w:r w:rsidR="00F32B04" w:rsidRPr="00825504">
              <w:rPr>
                <w:rFonts w:cs="Times New Roman"/>
                <w:lang w:val="tr-TR" w:eastAsia="tr-TR" w:bidi="ar-SA"/>
              </w:rPr>
              <w:t xml:space="preserve">an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understanding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of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professional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and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ethical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responsibility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>.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04C35A42" w14:textId="7D34CC95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8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_4}}</w:t>
            </w:r>
          </w:p>
        </w:tc>
        <w:tc>
          <w:tcPr>
            <w:tcW w:w="246" w:type="pct"/>
            <w:shd w:val="clear" w:color="auto" w:fill="auto"/>
            <w:vAlign w:val="center"/>
          </w:tcPr>
          <w:p w14:paraId="556A4C00" w14:textId="31263EBF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{{TS8_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3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69F2746A" w14:textId="3428B9EB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{{TS8_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1568ED3D" w14:textId="2829A81A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{{TS8_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1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7561F1C2" w14:textId="0DFF104C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{{TS8_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0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</w:tr>
      <w:tr w:rsidR="00F32B04" w:rsidRPr="00825504" w14:paraId="31DDDA0F" w14:textId="77777777" w:rsidTr="00E976E0">
        <w:trPr>
          <w:trHeight w:val="570"/>
          <w:jc w:val="center"/>
        </w:trPr>
        <w:tc>
          <w:tcPr>
            <w:tcW w:w="3552" w:type="pct"/>
            <w:shd w:val="clear" w:color="auto" w:fill="auto"/>
            <w:vAlign w:val="center"/>
          </w:tcPr>
          <w:p w14:paraId="7D200849" w14:textId="7DE50FEE" w:rsidR="00F32B04" w:rsidRPr="00825504" w:rsidRDefault="00822549" w:rsidP="00825504">
            <w:pPr>
              <w:spacing w:line="276" w:lineRule="auto"/>
              <w:ind w:left="296" w:hanging="296"/>
              <w:jc w:val="both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9</w:t>
            </w:r>
            <w:r w:rsidR="00F32B04" w:rsidRPr="00825504"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.</w:t>
            </w:r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r w:rsidR="00F32B04" w:rsidRPr="00825504">
              <w:rPr>
                <w:rFonts w:cs="Times New Roman"/>
                <w:spacing w:val="-2"/>
                <w:lang w:val="tr-TR" w:eastAsia="tr-TR" w:bidi="ar-SA"/>
              </w:rPr>
              <w:t xml:space="preserve">I </w:t>
            </w:r>
            <w:proofErr w:type="spellStart"/>
            <w:r w:rsidR="00F32B04" w:rsidRPr="00825504">
              <w:rPr>
                <w:rFonts w:cs="Times New Roman"/>
                <w:spacing w:val="-2"/>
                <w:lang w:val="tr-TR" w:eastAsia="tr-TR" w:bidi="ar-SA"/>
              </w:rPr>
              <w:t>gained</w:t>
            </w:r>
            <w:proofErr w:type="spellEnd"/>
            <w:r w:rsidR="00F32B04" w:rsidRPr="00825504">
              <w:rPr>
                <w:rFonts w:cs="Times New Roman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spacing w:val="-2"/>
                <w:lang w:val="tr-TR" w:eastAsia="tr-TR" w:bidi="ar-SA"/>
              </w:rPr>
              <w:t>experience</w:t>
            </w:r>
            <w:proofErr w:type="spellEnd"/>
            <w:r w:rsidR="00F32B04" w:rsidRPr="00825504">
              <w:rPr>
                <w:rFonts w:cs="Times New Roman"/>
                <w:spacing w:val="-2"/>
                <w:lang w:val="tr-TR" w:eastAsia="tr-TR" w:bidi="ar-SA"/>
              </w:rPr>
              <w:t xml:space="preserve"> in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project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>, risk</w:t>
            </w:r>
            <w:r w:rsidR="006A4E37">
              <w:rPr>
                <w:rFonts w:cs="Times New Roman"/>
                <w:lang w:val="tr-TR" w:eastAsia="tr-TR" w:bidi="ar-SA"/>
              </w:rPr>
              <w:t xml:space="preserve"> </w:t>
            </w:r>
            <w:proofErr w:type="spellStart"/>
            <w:r w:rsidR="006A4E37">
              <w:rPr>
                <w:rFonts w:cs="Times New Roman"/>
                <w:lang w:val="tr-TR" w:eastAsia="tr-TR" w:bidi="ar-SA"/>
              </w:rPr>
              <w:t>a</w:t>
            </w:r>
            <w:r w:rsidR="00F32B04" w:rsidRPr="00825504">
              <w:rPr>
                <w:rFonts w:cs="Times New Roman"/>
                <w:lang w:val="tr-TR" w:eastAsia="tr-TR" w:bidi="ar-SA"/>
              </w:rPr>
              <w:t>nd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 xml:space="preserve"> time </w:t>
            </w:r>
            <w:proofErr w:type="spellStart"/>
            <w:r w:rsidR="00F32B04" w:rsidRPr="00825504">
              <w:rPr>
                <w:rFonts w:cs="Times New Roman"/>
                <w:lang w:val="tr-TR" w:eastAsia="tr-TR" w:bidi="ar-SA"/>
              </w:rPr>
              <w:t>management</w:t>
            </w:r>
            <w:proofErr w:type="spellEnd"/>
            <w:r w:rsidR="00F32B04" w:rsidRPr="00825504">
              <w:rPr>
                <w:rFonts w:cs="Times New Roman"/>
                <w:lang w:val="tr-TR" w:eastAsia="tr-TR" w:bidi="ar-SA"/>
              </w:rPr>
              <w:t>.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50EAD9B2" w14:textId="32732F71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9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_4}}</w:t>
            </w:r>
          </w:p>
        </w:tc>
        <w:tc>
          <w:tcPr>
            <w:tcW w:w="246" w:type="pct"/>
            <w:shd w:val="clear" w:color="auto" w:fill="auto"/>
            <w:vAlign w:val="center"/>
          </w:tcPr>
          <w:p w14:paraId="5CAE6132" w14:textId="51B6C8A4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{{TS9_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3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28D3ABB5" w14:textId="58AC946E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{{TS9_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5B6F11D9" w14:textId="44AE59B6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{{TS9_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1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4F0C9C88" w14:textId="7BB50D1E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{{TS9_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0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</w:tr>
      <w:tr w:rsidR="00F32B04" w:rsidRPr="00825504" w14:paraId="7582FDDE" w14:textId="77777777" w:rsidTr="00E976E0">
        <w:trPr>
          <w:trHeight w:val="570"/>
          <w:jc w:val="center"/>
        </w:trPr>
        <w:tc>
          <w:tcPr>
            <w:tcW w:w="3552" w:type="pct"/>
            <w:shd w:val="clear" w:color="auto" w:fill="auto"/>
            <w:vAlign w:val="center"/>
          </w:tcPr>
          <w:p w14:paraId="27034452" w14:textId="5491BF88" w:rsidR="00F32B04" w:rsidRPr="00825504" w:rsidRDefault="00822549" w:rsidP="00825504">
            <w:pPr>
              <w:spacing w:line="276" w:lineRule="auto"/>
              <w:ind w:left="296" w:hanging="296"/>
              <w:jc w:val="both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10</w:t>
            </w:r>
            <w:r w:rsidR="00F32B04" w:rsidRPr="00825504"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.</w:t>
            </w:r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The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summer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training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has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influenced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my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vision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in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environment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,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safety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and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work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life.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4360D395" w14:textId="772FD728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10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_4}}</w:t>
            </w:r>
          </w:p>
        </w:tc>
        <w:tc>
          <w:tcPr>
            <w:tcW w:w="246" w:type="pct"/>
            <w:shd w:val="clear" w:color="auto" w:fill="auto"/>
            <w:vAlign w:val="center"/>
          </w:tcPr>
          <w:p w14:paraId="74A1D424" w14:textId="2103DA74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{{TS10_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3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7F54612F" w14:textId="5B3B8F9D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{{TS10_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63214EDE" w14:textId="2B79AD57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{{TS10_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1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0FDB922A" w14:textId="50886BFD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{{TS10_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0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</w:tr>
      <w:tr w:rsidR="00F32B04" w:rsidRPr="00825504" w14:paraId="2BE739E3" w14:textId="77777777" w:rsidTr="00E976E0">
        <w:trPr>
          <w:trHeight w:val="570"/>
          <w:jc w:val="center"/>
        </w:trPr>
        <w:tc>
          <w:tcPr>
            <w:tcW w:w="3552" w:type="pct"/>
            <w:shd w:val="clear" w:color="auto" w:fill="auto"/>
            <w:vAlign w:val="center"/>
          </w:tcPr>
          <w:p w14:paraId="3D5218B9" w14:textId="6508F54D" w:rsidR="00F32B04" w:rsidRPr="00825504" w:rsidRDefault="00822549" w:rsidP="00825504">
            <w:pPr>
              <w:spacing w:line="276" w:lineRule="auto"/>
              <w:ind w:left="296" w:hanging="296"/>
              <w:jc w:val="both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b/>
                <w:bCs/>
                <w:color w:val="000000"/>
                <w:spacing w:val="-4"/>
                <w:lang w:val="tr-TR" w:eastAsia="tr-TR" w:bidi="ar-SA"/>
              </w:rPr>
              <w:t>11</w:t>
            </w:r>
            <w:r w:rsidR="00F32B04" w:rsidRPr="00825504">
              <w:rPr>
                <w:rFonts w:cs="Times New Roman"/>
                <w:b/>
                <w:bCs/>
                <w:color w:val="000000"/>
                <w:spacing w:val="-4"/>
                <w:lang w:val="tr-TR" w:eastAsia="tr-TR" w:bidi="ar-SA"/>
              </w:rPr>
              <w:t>.</w:t>
            </w:r>
            <w:r w:rsidR="00F32B04" w:rsidRPr="00825504">
              <w:rPr>
                <w:rFonts w:cs="Times New Roman"/>
                <w:color w:val="000000"/>
                <w:spacing w:val="-4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4"/>
                <w:lang w:val="tr-TR" w:eastAsia="tr-TR" w:bidi="ar-SA"/>
              </w:rPr>
              <w:t>The</w:t>
            </w:r>
            <w:proofErr w:type="spellEnd"/>
            <w:r w:rsidR="00F32B04" w:rsidRPr="00825504">
              <w:rPr>
                <w:rFonts w:cs="Times New Roman"/>
                <w:color w:val="000000"/>
                <w:spacing w:val="-4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4"/>
                <w:lang w:val="tr-TR" w:eastAsia="tr-TR" w:bidi="ar-SA"/>
              </w:rPr>
              <w:t>summer</w:t>
            </w:r>
            <w:proofErr w:type="spellEnd"/>
            <w:r w:rsidR="00F32B04" w:rsidRPr="00825504">
              <w:rPr>
                <w:rFonts w:cs="Times New Roman"/>
                <w:color w:val="000000"/>
                <w:spacing w:val="-4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4"/>
                <w:lang w:val="tr-TR" w:eastAsia="tr-TR" w:bidi="ar-SA"/>
              </w:rPr>
              <w:t>training</w:t>
            </w:r>
            <w:proofErr w:type="spellEnd"/>
            <w:r w:rsidR="00F32B04" w:rsidRPr="00825504">
              <w:rPr>
                <w:rFonts w:cs="Times New Roman"/>
                <w:color w:val="000000"/>
                <w:spacing w:val="-4"/>
                <w:lang w:val="tr-TR" w:eastAsia="tr-TR" w:bidi="ar-SA"/>
              </w:rPr>
              <w:t xml:space="preserve"> has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4"/>
                <w:lang w:val="tr-TR" w:eastAsia="tr-TR" w:bidi="ar-SA"/>
              </w:rPr>
              <w:t>influenced</w:t>
            </w:r>
            <w:proofErr w:type="spellEnd"/>
            <w:r w:rsidR="00F32B04" w:rsidRPr="00825504">
              <w:rPr>
                <w:rFonts w:cs="Times New Roman"/>
                <w:color w:val="000000"/>
                <w:spacing w:val="-4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4"/>
                <w:lang w:val="tr-TR" w:eastAsia="tr-TR" w:bidi="ar-SA"/>
              </w:rPr>
              <w:t>my</w:t>
            </w:r>
            <w:proofErr w:type="spellEnd"/>
            <w:r w:rsidR="00F32B04" w:rsidRPr="00825504">
              <w:rPr>
                <w:rFonts w:cs="Times New Roman"/>
                <w:color w:val="000000"/>
                <w:spacing w:val="-4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4"/>
                <w:lang w:val="tr-TR" w:eastAsia="tr-TR" w:bidi="ar-SA"/>
              </w:rPr>
              <w:t>future</w:t>
            </w:r>
            <w:proofErr w:type="spellEnd"/>
            <w:r w:rsidR="00F32B04" w:rsidRPr="00825504">
              <w:rPr>
                <w:rFonts w:cs="Times New Roman"/>
                <w:color w:val="000000"/>
                <w:spacing w:val="-4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4"/>
                <w:lang w:val="tr-TR" w:eastAsia="tr-TR" w:bidi="ar-SA"/>
              </w:rPr>
              <w:t>desicions</w:t>
            </w:r>
            <w:proofErr w:type="spellEnd"/>
            <w:r w:rsidR="00F32B04" w:rsidRPr="00825504">
              <w:rPr>
                <w:rFonts w:cs="Times New Roman"/>
                <w:color w:val="000000"/>
                <w:spacing w:val="-4"/>
                <w:lang w:val="tr-TR" w:eastAsia="tr-TR" w:bidi="ar-SA"/>
              </w:rPr>
              <w:t xml:space="preserve"> in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4"/>
                <w:lang w:val="tr-TR" w:eastAsia="tr-TR" w:bidi="ar-SA"/>
              </w:rPr>
              <w:t>my</w:t>
            </w:r>
            <w:proofErr w:type="spellEnd"/>
            <w:r w:rsidR="00F32B04" w:rsidRPr="00825504">
              <w:rPr>
                <w:rFonts w:cs="Times New Roman"/>
                <w:color w:val="000000"/>
                <w:spacing w:val="-4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4"/>
                <w:lang w:val="tr-TR" w:eastAsia="tr-TR" w:bidi="ar-SA"/>
              </w:rPr>
              <w:t>career</w:t>
            </w:r>
            <w:proofErr w:type="spellEnd"/>
            <w:r w:rsidR="00F32B04" w:rsidRPr="00825504">
              <w:rPr>
                <w:rFonts w:cs="Times New Roman"/>
                <w:color w:val="000000"/>
                <w:spacing w:val="-4"/>
                <w:lang w:val="tr-TR" w:eastAsia="tr-TR" w:bidi="ar-SA"/>
              </w:rPr>
              <w:t>.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118B3A6A" w14:textId="707D0188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{{TS1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1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_4}}</w:t>
            </w:r>
          </w:p>
        </w:tc>
        <w:tc>
          <w:tcPr>
            <w:tcW w:w="246" w:type="pct"/>
            <w:shd w:val="clear" w:color="auto" w:fill="auto"/>
            <w:vAlign w:val="center"/>
          </w:tcPr>
          <w:p w14:paraId="254CB9BE" w14:textId="387E7C99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{{TS11_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3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0B7E8192" w14:textId="056DDFD6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{{TS11_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0F3D85D3" w14:textId="60B1C732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{{TS11_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1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4643A394" w14:textId="1E8AA64D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{{TS11_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0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</w:tr>
      <w:tr w:rsidR="00F32B04" w:rsidRPr="00825504" w14:paraId="77DE971D" w14:textId="77777777" w:rsidTr="00E976E0">
        <w:trPr>
          <w:trHeight w:val="570"/>
          <w:jc w:val="center"/>
        </w:trPr>
        <w:tc>
          <w:tcPr>
            <w:tcW w:w="3552" w:type="pct"/>
            <w:shd w:val="clear" w:color="auto" w:fill="auto"/>
            <w:vAlign w:val="center"/>
          </w:tcPr>
          <w:p w14:paraId="60A47A20" w14:textId="205C1342" w:rsidR="00F32B04" w:rsidRPr="00825504" w:rsidRDefault="00822549" w:rsidP="00825504">
            <w:pPr>
              <w:spacing w:line="276" w:lineRule="auto"/>
              <w:ind w:left="296" w:hanging="296"/>
              <w:jc w:val="both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12</w:t>
            </w:r>
            <w:r w:rsidR="00F32B04" w:rsidRPr="00825504"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.</w:t>
            </w:r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I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advise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other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students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to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perform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their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summer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traini</w:t>
            </w:r>
            <w:r w:rsidR="005D3FDA">
              <w:rPr>
                <w:rFonts w:cs="Times New Roman"/>
                <w:color w:val="000000"/>
                <w:spacing w:val="-2"/>
                <w:lang w:val="tr-TR" w:eastAsia="tr-TR" w:bidi="ar-SA"/>
              </w:rPr>
              <w:t>n</w:t>
            </w:r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gs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in </w:t>
            </w:r>
            <w:proofErr w:type="spellStart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>this</w:t>
            </w:r>
            <w:proofErr w:type="spellEnd"/>
            <w:r w:rsidR="00F32B04" w:rsidRPr="00825504"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company.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20EE1477" w14:textId="673F8DC8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{{TS1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_4}}</w:t>
            </w:r>
          </w:p>
        </w:tc>
        <w:tc>
          <w:tcPr>
            <w:tcW w:w="246" w:type="pct"/>
            <w:shd w:val="clear" w:color="auto" w:fill="auto"/>
            <w:vAlign w:val="center"/>
          </w:tcPr>
          <w:p w14:paraId="6893CFDA" w14:textId="3E41E27E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{{TS12_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3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0999C7FF" w14:textId="4D60EC75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{{TS12_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08" w:type="pct"/>
            <w:shd w:val="clear" w:color="auto" w:fill="auto"/>
            <w:vAlign w:val="center"/>
          </w:tcPr>
          <w:p w14:paraId="6B9A4765" w14:textId="5E43ADBA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{{TS12_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1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18B1CBA7" w14:textId="15726731" w:rsidR="00F32B04" w:rsidRPr="00825504" w:rsidRDefault="00822549" w:rsidP="00825504">
            <w:pPr>
              <w:rPr>
                <w:rFonts w:cs="Times New Roman"/>
                <w:lang w:val="tr-TR" w:eastAsia="tr-TR" w:bidi="ar-SA"/>
              </w:rPr>
            </w:pPr>
            <w:r>
              <w:rPr>
                <w:rFonts w:ascii="Consolas" w:hAnsi="Consolas"/>
                <w:b/>
                <w:bCs/>
                <w:sz w:val="18"/>
                <w:szCs w:val="18"/>
              </w:rPr>
              <w:t>{{TS12_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0</w:t>
            </w:r>
            <w:r>
              <w:rPr>
                <w:rFonts w:ascii="Consolas" w:hAnsi="Consolas"/>
                <w:b/>
                <w:bCs/>
                <w:sz w:val="18"/>
                <w:szCs w:val="18"/>
              </w:rPr>
              <w:t>}}</w:t>
            </w:r>
          </w:p>
        </w:tc>
      </w:tr>
    </w:tbl>
    <w:p w14:paraId="31581E62" w14:textId="77777777" w:rsidR="005D3FDA" w:rsidRDefault="005D3FDA" w:rsidP="00825504">
      <w:pPr>
        <w:rPr>
          <w:i/>
          <w:szCs w:val="28"/>
        </w:rPr>
      </w:pPr>
    </w:p>
    <w:p w14:paraId="1C927058" w14:textId="77777777" w:rsidR="005D3FDA" w:rsidRDefault="005D3FDA" w:rsidP="00825504">
      <w:pPr>
        <w:rPr>
          <w:i/>
          <w:szCs w:val="28"/>
        </w:rPr>
      </w:pPr>
    </w:p>
    <w:p w14:paraId="38EC922C" w14:textId="77777777" w:rsidR="005D3FDA" w:rsidRDefault="005D3FDA" w:rsidP="00825504">
      <w:pPr>
        <w:rPr>
          <w:i/>
          <w:szCs w:val="28"/>
        </w:rPr>
      </w:pPr>
    </w:p>
    <w:p w14:paraId="66B07048" w14:textId="77777777" w:rsidR="00F6042C" w:rsidRDefault="00F6042C" w:rsidP="00825504">
      <w:pPr>
        <w:rPr>
          <w:i/>
          <w:szCs w:val="28"/>
        </w:rPr>
      </w:pPr>
    </w:p>
    <w:p w14:paraId="53872E47" w14:textId="77777777" w:rsidR="00781762" w:rsidRDefault="00781762" w:rsidP="001105B4">
      <w:pPr>
        <w:rPr>
          <w:b/>
          <w:szCs w:val="28"/>
        </w:rPr>
      </w:pPr>
    </w:p>
    <w:p w14:paraId="581A9EEA" w14:textId="77777777" w:rsidR="00781762" w:rsidRDefault="00781762" w:rsidP="001105B4">
      <w:pPr>
        <w:rPr>
          <w:b/>
          <w:szCs w:val="28"/>
        </w:rPr>
      </w:pPr>
    </w:p>
    <w:p w14:paraId="6CE1D961" w14:textId="7E8F3CC0" w:rsidR="001105B4" w:rsidRPr="00983640" w:rsidRDefault="00983640" w:rsidP="001105B4">
      <w:pPr>
        <w:rPr>
          <w:b/>
          <w:szCs w:val="28"/>
        </w:rPr>
      </w:pPr>
      <w:r w:rsidRPr="003F1D45">
        <w:rPr>
          <w:b/>
          <w:szCs w:val="28"/>
        </w:rPr>
        <w:t>Daily Work Log</w:t>
      </w:r>
    </w:p>
    <w:tbl>
      <w:tblPr>
        <w:tblW w:w="5000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04"/>
        <w:gridCol w:w="2650"/>
        <w:gridCol w:w="2830"/>
        <w:gridCol w:w="2884"/>
      </w:tblGrid>
      <w:tr w:rsidR="00155343" w:rsidRPr="00E976E0" w14:paraId="504B0CF6" w14:textId="5B2B4039" w:rsidTr="00E976E0">
        <w:tc>
          <w:tcPr>
            <w:tcW w:w="1152" w:type="pct"/>
          </w:tcPr>
          <w:p w14:paraId="75CC892F" w14:textId="0851F626" w:rsidR="00155343" w:rsidRPr="00E976E0" w:rsidRDefault="00155343" w:rsidP="00BA2CEE">
            <w:pPr>
              <w:jc w:val="center"/>
              <w:rPr>
                <w:rFonts w:ascii="Calibri" w:hAnsi="Calibri" w:cs="Calibri"/>
                <w:b/>
                <w:bCs/>
                <w:caps/>
                <w:sz w:val="18"/>
              </w:rPr>
            </w:pPr>
            <w:r w:rsidRPr="00E976E0">
              <w:rPr>
                <w:rFonts w:ascii="Calibri" w:hAnsi="Calibri" w:cs="Calibri"/>
                <w:b/>
                <w:bCs/>
                <w:caps/>
                <w:sz w:val="18"/>
              </w:rPr>
              <w:t>DAY</w:t>
            </w:r>
          </w:p>
        </w:tc>
        <w:tc>
          <w:tcPr>
            <w:tcW w:w="1219" w:type="pct"/>
            <w:shd w:val="clear" w:color="auto" w:fill="auto"/>
            <w:vAlign w:val="center"/>
          </w:tcPr>
          <w:p w14:paraId="2F5D3F7F" w14:textId="3FD0BD6F" w:rsidR="00155343" w:rsidRPr="00E976E0" w:rsidRDefault="00155343" w:rsidP="00BA2CEE">
            <w:pPr>
              <w:jc w:val="center"/>
              <w:rPr>
                <w:rFonts w:ascii="Calibri" w:hAnsi="Calibri" w:cs="Calibri"/>
                <w:b/>
                <w:bCs/>
                <w:caps/>
                <w:sz w:val="18"/>
              </w:rPr>
            </w:pPr>
            <w:r w:rsidRPr="00E976E0">
              <w:rPr>
                <w:rFonts w:ascii="Calibri" w:hAnsi="Calibri" w:cs="Calibri"/>
                <w:b/>
                <w:bCs/>
                <w:caps/>
                <w:sz w:val="18"/>
              </w:rPr>
              <w:t>DATE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2759BC49" w14:textId="0D739B62" w:rsidR="00155343" w:rsidRPr="00E976E0" w:rsidRDefault="00155343" w:rsidP="00BA2CEE">
            <w:pPr>
              <w:jc w:val="center"/>
              <w:rPr>
                <w:rFonts w:ascii="Calibri" w:hAnsi="Calibri" w:cs="Calibri"/>
                <w:b/>
                <w:bCs/>
                <w:caps/>
                <w:sz w:val="18"/>
              </w:rPr>
            </w:pPr>
            <w:r w:rsidRPr="00E976E0">
              <w:rPr>
                <w:rFonts w:ascii="Calibri" w:hAnsi="Calibri" w:cs="Calibri"/>
                <w:b/>
                <w:bCs/>
                <w:caps/>
                <w:sz w:val="18"/>
              </w:rPr>
              <w:t>WORK DONE</w:t>
            </w:r>
          </w:p>
        </w:tc>
        <w:tc>
          <w:tcPr>
            <w:tcW w:w="1327" w:type="pct"/>
            <w:shd w:val="clear" w:color="auto" w:fill="auto"/>
            <w:vAlign w:val="center"/>
          </w:tcPr>
          <w:p w14:paraId="38990B7F" w14:textId="13D43056" w:rsidR="00155343" w:rsidRPr="00E976E0" w:rsidRDefault="00155343" w:rsidP="00BA2CEE">
            <w:pPr>
              <w:jc w:val="center"/>
              <w:rPr>
                <w:rFonts w:ascii="Calibri" w:hAnsi="Calibri" w:cs="Calibri"/>
                <w:b/>
                <w:bCs/>
                <w:caps/>
                <w:sz w:val="18"/>
              </w:rPr>
            </w:pPr>
            <w:r w:rsidRPr="00E976E0">
              <w:rPr>
                <w:rFonts w:ascii="Calibri" w:hAnsi="Calibri" w:cs="Calibri"/>
                <w:b/>
                <w:bCs/>
                <w:caps/>
                <w:sz w:val="18"/>
              </w:rPr>
              <w:t>HOURS WORKED</w:t>
            </w:r>
          </w:p>
        </w:tc>
      </w:tr>
      <w:tr w:rsidR="00155343" w:rsidRPr="00E976E0" w14:paraId="05023205" w14:textId="663B8F42" w:rsidTr="00E976E0">
        <w:trPr>
          <w:trHeight w:val="1940"/>
        </w:trPr>
        <w:tc>
          <w:tcPr>
            <w:tcW w:w="1152" w:type="pct"/>
          </w:tcPr>
          <w:p w14:paraId="1C8DD5DB" w14:textId="4E4F0D9C" w:rsidR="00155343" w:rsidRPr="00AB030A" w:rsidRDefault="00155343" w:rsidP="001105B4">
            <w:pPr>
              <w:rPr>
                <w:rFonts w:ascii="Calibri" w:hAnsi="Calibri" w:cs="Calibri"/>
                <w:b/>
                <w:bCs/>
              </w:rPr>
            </w:pPr>
            <w:r w:rsidRPr="00AB030A">
              <w:rPr>
                <w:rFonts w:ascii="Calibri" w:hAnsi="Calibri" w:cs="Calibri"/>
                <w:b/>
                <w:bCs/>
              </w:rPr>
              <w:t>{{</w:t>
            </w:r>
            <w:proofErr w:type="spellStart"/>
            <w:r w:rsidRPr="00AB030A">
              <w:rPr>
                <w:rFonts w:ascii="Calibri" w:hAnsi="Calibri" w:cs="Calibri"/>
                <w:b/>
                <w:bCs/>
              </w:rPr>
              <w:t>LogbookTable.Day</w:t>
            </w:r>
            <w:proofErr w:type="spellEnd"/>
            <w:r w:rsidRPr="00AB030A">
              <w:rPr>
                <w:rFonts w:ascii="Calibri" w:hAnsi="Calibri" w:cs="Calibri"/>
                <w:b/>
                <w:bCs/>
              </w:rPr>
              <w:t>}}</w:t>
            </w:r>
          </w:p>
        </w:tc>
        <w:tc>
          <w:tcPr>
            <w:tcW w:w="1219" w:type="pct"/>
            <w:shd w:val="clear" w:color="auto" w:fill="auto"/>
          </w:tcPr>
          <w:p w14:paraId="6A3D1DFE" w14:textId="666CB948" w:rsidR="00155343" w:rsidRPr="00AB030A" w:rsidRDefault="00155343" w:rsidP="001105B4">
            <w:pPr>
              <w:rPr>
                <w:rFonts w:ascii="Calibri" w:hAnsi="Calibri" w:cs="Calibri"/>
              </w:rPr>
            </w:pPr>
            <w:r w:rsidRPr="00AB030A">
              <w:rPr>
                <w:rFonts w:ascii="Calibri" w:hAnsi="Calibri" w:cs="Calibri"/>
              </w:rPr>
              <w:t>{{</w:t>
            </w:r>
            <w:proofErr w:type="spellStart"/>
            <w:r w:rsidRPr="00AB030A">
              <w:rPr>
                <w:rFonts w:ascii="Calibri" w:hAnsi="Calibri" w:cs="Calibri"/>
              </w:rPr>
              <w:t>LogbookTable.EntryDate</w:t>
            </w:r>
            <w:proofErr w:type="spellEnd"/>
            <w:r w:rsidRPr="00AB030A">
              <w:rPr>
                <w:rFonts w:ascii="Calibri" w:hAnsi="Calibri" w:cs="Calibri"/>
              </w:rPr>
              <w:t>}}</w:t>
            </w:r>
          </w:p>
        </w:tc>
        <w:tc>
          <w:tcPr>
            <w:tcW w:w="1302" w:type="pct"/>
            <w:shd w:val="clear" w:color="auto" w:fill="auto"/>
          </w:tcPr>
          <w:p w14:paraId="45B4974E" w14:textId="2F5A38DE" w:rsidR="00155343" w:rsidRPr="00AB030A" w:rsidRDefault="00155343" w:rsidP="001105B4">
            <w:pPr>
              <w:rPr>
                <w:rFonts w:ascii="Calibri" w:hAnsi="Calibri" w:cs="Calibri"/>
                <w:sz w:val="22"/>
                <w:szCs w:val="22"/>
              </w:rPr>
            </w:pPr>
            <w:r w:rsidRPr="00AB030A">
              <w:rPr>
                <w:rFonts w:ascii="Calibri" w:hAnsi="Calibri" w:cs="Calibri"/>
                <w:sz w:val="22"/>
                <w:szCs w:val="22"/>
              </w:rPr>
              <w:t>{{</w:t>
            </w:r>
            <w:proofErr w:type="spellStart"/>
            <w:r w:rsidRPr="00AB030A">
              <w:rPr>
                <w:rFonts w:ascii="Calibri" w:hAnsi="Calibri" w:cs="Calibri"/>
                <w:sz w:val="22"/>
                <w:szCs w:val="22"/>
              </w:rPr>
              <w:t>LogbookTable.Description</w:t>
            </w:r>
            <w:proofErr w:type="spellEnd"/>
            <w:r w:rsidRPr="00AB030A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327" w:type="pct"/>
            <w:shd w:val="clear" w:color="auto" w:fill="auto"/>
          </w:tcPr>
          <w:p w14:paraId="1D9A0EAA" w14:textId="60101E4B" w:rsidR="00155343" w:rsidRPr="00AB030A" w:rsidRDefault="00155343" w:rsidP="001105B4">
            <w:pPr>
              <w:rPr>
                <w:rFonts w:ascii="Calibri" w:hAnsi="Calibri" w:cs="Calibri"/>
              </w:rPr>
            </w:pPr>
            <w:r w:rsidRPr="00AB030A">
              <w:rPr>
                <w:rFonts w:ascii="Calibri" w:hAnsi="Calibri" w:cs="Calibri"/>
              </w:rPr>
              <w:t>{{</w:t>
            </w:r>
            <w:proofErr w:type="spellStart"/>
            <w:r w:rsidRPr="00AB030A">
              <w:rPr>
                <w:rFonts w:ascii="Calibri" w:hAnsi="Calibri" w:cs="Calibri"/>
              </w:rPr>
              <w:t>LogbookTable.HoursWorked</w:t>
            </w:r>
            <w:proofErr w:type="spellEnd"/>
            <w:r w:rsidRPr="00AB030A">
              <w:rPr>
                <w:rFonts w:ascii="Calibri" w:hAnsi="Calibri" w:cs="Calibri"/>
              </w:rPr>
              <w:t>}}</w:t>
            </w:r>
          </w:p>
        </w:tc>
      </w:tr>
    </w:tbl>
    <w:p w14:paraId="3E1023BF" w14:textId="77777777" w:rsidR="00155343" w:rsidRDefault="00155343" w:rsidP="001105B4">
      <w:pPr>
        <w:rPr>
          <w:sz w:val="28"/>
          <w:szCs w:val="28"/>
        </w:rPr>
      </w:pPr>
    </w:p>
    <w:p w14:paraId="176345E0" w14:textId="0C382FA1" w:rsidR="001105B4" w:rsidRPr="00546792" w:rsidRDefault="001105B4" w:rsidP="001105B4">
      <w:pPr>
        <w:rPr>
          <w:sz w:val="28"/>
          <w:szCs w:val="28"/>
        </w:rPr>
      </w:pPr>
    </w:p>
    <w:p w14:paraId="6D518892" w14:textId="211DF216" w:rsidR="00C909E4" w:rsidRDefault="005A695F" w:rsidP="00C909E4">
      <w:pPr>
        <w:rPr>
          <w:sz w:val="28"/>
          <w:szCs w:val="28"/>
        </w:rPr>
      </w:pPr>
      <w:r w:rsidRPr="00E0156D">
        <w:rPr>
          <w:b/>
          <w:bCs/>
          <w:szCs w:val="28"/>
        </w:rPr>
        <w:t>Supervisor</w:t>
      </w:r>
      <w:r>
        <w:rPr>
          <w:b/>
          <w:bCs/>
          <w:szCs w:val="28"/>
        </w:rPr>
        <w:t>’</w:t>
      </w:r>
      <w:r w:rsidRPr="00E0156D">
        <w:rPr>
          <w:b/>
          <w:bCs/>
          <w:szCs w:val="28"/>
        </w:rPr>
        <w:t>s sign:</w:t>
      </w:r>
      <w:r w:rsidR="00C909E4" w:rsidRPr="00C909E4">
        <w:rPr>
          <w:sz w:val="28"/>
          <w:szCs w:val="28"/>
        </w:rPr>
        <w:t xml:space="preserve"> </w:t>
      </w:r>
      <w:r w:rsidR="00C909E4">
        <w:rPr>
          <w:sz w:val="28"/>
          <w:szCs w:val="28"/>
        </w:rPr>
        <w:t>{{</w:t>
      </w:r>
      <w:proofErr w:type="spellStart"/>
      <w:r w:rsidR="00C909E4">
        <w:rPr>
          <w:sz w:val="28"/>
          <w:szCs w:val="28"/>
        </w:rPr>
        <w:t>SupervisorSignNote</w:t>
      </w:r>
      <w:proofErr w:type="spellEnd"/>
      <w:r w:rsidR="00C909E4">
        <w:rPr>
          <w:sz w:val="28"/>
          <w:szCs w:val="28"/>
        </w:rPr>
        <w:t>}}</w:t>
      </w:r>
    </w:p>
    <w:p w14:paraId="567C6AD4" w14:textId="6BF13F80" w:rsidR="005A695F" w:rsidRPr="00E0156D" w:rsidRDefault="005A695F" w:rsidP="005A695F">
      <w:pPr>
        <w:jc w:val="right"/>
        <w:rPr>
          <w:b/>
          <w:bCs/>
          <w:szCs w:val="28"/>
        </w:rPr>
      </w:pPr>
    </w:p>
    <w:p w14:paraId="74EB5B1E" w14:textId="0A715E9D" w:rsidR="00E0156D" w:rsidRPr="00E0156D" w:rsidRDefault="00E0156D" w:rsidP="006F36E8">
      <w:pPr>
        <w:rPr>
          <w:b/>
          <w:bCs/>
          <w:szCs w:val="28"/>
        </w:rPr>
      </w:pPr>
    </w:p>
    <w:p w14:paraId="0413887C" w14:textId="77777777" w:rsidR="007C70B8" w:rsidRDefault="00983640" w:rsidP="007C70B8">
      <w:pPr>
        <w:rPr>
          <w:b/>
          <w:szCs w:val="28"/>
        </w:rPr>
      </w:pPr>
      <w:r>
        <w:rPr>
          <w:b/>
          <w:szCs w:val="28"/>
        </w:rPr>
        <w:br w:type="page"/>
      </w:r>
      <w:r w:rsidR="007C70B8" w:rsidRPr="003F1D45">
        <w:rPr>
          <w:b/>
          <w:szCs w:val="28"/>
        </w:rPr>
        <w:lastRenderedPageBreak/>
        <w:t>Daily Work Log</w:t>
      </w:r>
    </w:p>
    <w:p w14:paraId="7C67B6D0" w14:textId="77777777" w:rsidR="00CA2C6C" w:rsidRPr="00546792" w:rsidRDefault="00CA2C6C" w:rsidP="00573405">
      <w:pPr>
        <w:rPr>
          <w:b/>
          <w:bCs/>
          <w:sz w:val="28"/>
          <w:szCs w:val="28"/>
        </w:rPr>
      </w:pPr>
    </w:p>
    <w:p w14:paraId="3E999A3F" w14:textId="77777777" w:rsidR="009D69E5" w:rsidRPr="00546792" w:rsidRDefault="009D69E5" w:rsidP="00573405">
      <w:pPr>
        <w:rPr>
          <w:b/>
          <w:bCs/>
          <w:sz w:val="28"/>
          <w:szCs w:val="28"/>
        </w:rPr>
      </w:pPr>
    </w:p>
    <w:p w14:paraId="3410C2AD" w14:textId="77777777" w:rsidR="001105B4" w:rsidRPr="00546792" w:rsidRDefault="007C70B8" w:rsidP="005734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Trainee’s </w:t>
      </w:r>
      <w:r w:rsidR="000B027B" w:rsidRPr="00546792">
        <w:rPr>
          <w:b/>
          <w:bCs/>
          <w:sz w:val="28"/>
          <w:szCs w:val="28"/>
        </w:rPr>
        <w:t>Job</w:t>
      </w:r>
      <w:r>
        <w:rPr>
          <w:b/>
          <w:bCs/>
          <w:sz w:val="28"/>
          <w:szCs w:val="28"/>
        </w:rPr>
        <w:t xml:space="preserve"> Details</w:t>
      </w:r>
    </w:p>
    <w:p w14:paraId="02092D82" w14:textId="77777777" w:rsidR="000B027B" w:rsidRPr="008B0B65" w:rsidRDefault="000B027B" w:rsidP="00573405">
      <w:pPr>
        <w:rPr>
          <w:b/>
          <w:bCs/>
          <w:sz w:val="22"/>
          <w:szCs w:val="22"/>
        </w:rPr>
      </w:pPr>
    </w:p>
    <w:p w14:paraId="352392B8" w14:textId="45C5A710" w:rsidR="000B027B" w:rsidRPr="008B0B65" w:rsidRDefault="00781762" w:rsidP="00781762">
      <w:pPr>
        <w:rPr>
          <w:sz w:val="22"/>
          <w:szCs w:val="22"/>
        </w:rPr>
      </w:pPr>
      <w:r w:rsidRPr="008B0B65">
        <w:rPr>
          <w:rFonts w:ascii="Consolas" w:hAnsi="Consolas"/>
          <w:sz w:val="22"/>
          <w:szCs w:val="22"/>
        </w:rPr>
        <w:t>{{</w:t>
      </w:r>
      <w:proofErr w:type="spellStart"/>
      <w:r w:rsidRPr="008B0B65">
        <w:rPr>
          <w:rFonts w:ascii="Consolas" w:hAnsi="Consolas"/>
          <w:sz w:val="22"/>
          <w:szCs w:val="22"/>
        </w:rPr>
        <w:t>TraineeJobOwnWords</w:t>
      </w:r>
      <w:proofErr w:type="spellEnd"/>
      <w:r w:rsidRPr="008B0B65">
        <w:rPr>
          <w:rFonts w:ascii="Consolas" w:hAnsi="Consolas"/>
          <w:sz w:val="22"/>
          <w:szCs w:val="22"/>
        </w:rPr>
        <w:t>}}</w:t>
      </w:r>
    </w:p>
    <w:sectPr w:rsidR="000B027B" w:rsidRPr="008B0B65" w:rsidSect="00E976E0">
      <w:headerReference w:type="default" r:id="rId12"/>
      <w:footerReference w:type="even" r:id="rId13"/>
      <w:footerReference w:type="default" r:id="rId14"/>
      <w:footerReference w:type="first" r:id="rId15"/>
      <w:pgSz w:w="12240" w:h="15840" w:code="1"/>
      <w:pgMar w:top="794" w:right="794" w:bottom="794" w:left="794" w:header="993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36988" w14:textId="77777777" w:rsidR="009B742C" w:rsidRDefault="009B742C">
      <w:r>
        <w:separator/>
      </w:r>
    </w:p>
  </w:endnote>
  <w:endnote w:type="continuationSeparator" w:id="0">
    <w:p w14:paraId="4B7CC123" w14:textId="77777777" w:rsidR="009B742C" w:rsidRDefault="009B7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A2"/>
    <w:family w:val="roman"/>
    <w:pitch w:val="variable"/>
    <w:sig w:usb0="00000287" w:usb1="00000000" w:usb2="00000000" w:usb3="00000000" w:csb0="000000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7" w:usb1="00000000" w:usb2="00000000" w:usb3="00000000" w:csb0="0000001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7" w:usb1="08070000" w:usb2="00000010" w:usb3="00000000" w:csb0="0002001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38807" w14:textId="77777777" w:rsidR="00F86681" w:rsidRDefault="00F86681" w:rsidP="00E75612">
    <w:pPr>
      <w:pStyle w:val="Al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10662FE4" w14:textId="77777777" w:rsidR="00F86681" w:rsidRDefault="00F86681" w:rsidP="00C52DD7">
    <w:pPr>
      <w:pStyle w:val="AltBilgi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21852" w14:textId="77777777" w:rsidR="00F86681" w:rsidRPr="00235184" w:rsidRDefault="00F86681" w:rsidP="00C52DD7">
    <w:pPr>
      <w:pStyle w:val="AltBilgi"/>
      <w:ind w:right="360"/>
      <w:rPr>
        <w:rFonts w:ascii="Tahoma" w:hAnsi="Tahoma" w:cs="Tahoma"/>
        <w:sz w:val="20"/>
      </w:rPr>
    </w:pPr>
    <w:r w:rsidRPr="00235184">
      <w:rPr>
        <w:rFonts w:ascii="Tahoma" w:hAnsi="Tahoma" w:cs="Tahoma"/>
        <w:sz w:val="20"/>
      </w:rPr>
      <w:t xml:space="preserve">Summer Training Log Book </w:t>
    </w:r>
  </w:p>
  <w:p w14:paraId="09DBD0FE" w14:textId="77777777" w:rsidR="00F86681" w:rsidRPr="00235184" w:rsidRDefault="00F86681" w:rsidP="00235184">
    <w:pPr>
      <w:pStyle w:val="AltBilgi"/>
      <w:ind w:right="360"/>
      <w:jc w:val="right"/>
      <w:rPr>
        <w:rFonts w:ascii="Tahoma" w:hAnsi="Tahoma" w:cs="Tahoma"/>
        <w:sz w:val="20"/>
      </w:rPr>
    </w:pPr>
    <w:r w:rsidRPr="00235184">
      <w:rPr>
        <w:rFonts w:ascii="Tahoma" w:hAnsi="Tahoma" w:cs="Tahoma"/>
        <w:sz w:val="20"/>
      </w:rPr>
      <w:t xml:space="preserve">Page </w:t>
    </w:r>
    <w:r w:rsidRPr="00235184">
      <w:rPr>
        <w:rStyle w:val="SayfaNumaras"/>
        <w:rFonts w:ascii="Tahoma" w:hAnsi="Tahoma" w:cs="Tahoma"/>
        <w:sz w:val="20"/>
      </w:rPr>
      <w:fldChar w:fldCharType="begin"/>
    </w:r>
    <w:r w:rsidRPr="00235184">
      <w:rPr>
        <w:rStyle w:val="SayfaNumaras"/>
        <w:rFonts w:ascii="Tahoma" w:hAnsi="Tahoma" w:cs="Tahoma"/>
        <w:sz w:val="20"/>
      </w:rPr>
      <w:instrText xml:space="preserve"> PAGE </w:instrText>
    </w:r>
    <w:r w:rsidRPr="00235184">
      <w:rPr>
        <w:rStyle w:val="SayfaNumaras"/>
        <w:rFonts w:ascii="Tahoma" w:hAnsi="Tahoma" w:cs="Tahoma"/>
        <w:sz w:val="20"/>
      </w:rPr>
      <w:fldChar w:fldCharType="separate"/>
    </w:r>
    <w:r w:rsidR="00E060DD">
      <w:rPr>
        <w:rStyle w:val="SayfaNumaras"/>
        <w:rFonts w:ascii="Tahoma" w:hAnsi="Tahoma" w:cs="Tahoma"/>
        <w:noProof/>
        <w:sz w:val="20"/>
      </w:rPr>
      <w:t>4</w:t>
    </w:r>
    <w:r w:rsidRPr="00235184">
      <w:rPr>
        <w:rStyle w:val="SayfaNumaras"/>
        <w:rFonts w:ascii="Tahoma" w:hAnsi="Tahoma" w:cs="Tahoma"/>
        <w:sz w:val="20"/>
      </w:rPr>
      <w:fldChar w:fldCharType="end"/>
    </w:r>
    <w:r w:rsidRPr="00235184">
      <w:rPr>
        <w:rFonts w:ascii="Tahoma" w:hAnsi="Tahoma" w:cs="Tahoma"/>
        <w:sz w:val="20"/>
      </w:rPr>
      <w:t xml:space="preserve"> of </w:t>
    </w:r>
    <w:r w:rsidRPr="00235184">
      <w:rPr>
        <w:rFonts w:ascii="Tahoma" w:hAnsi="Tahoma" w:cs="Tahoma"/>
        <w:sz w:val="20"/>
      </w:rPr>
      <w:fldChar w:fldCharType="begin"/>
    </w:r>
    <w:r w:rsidRPr="00235184">
      <w:rPr>
        <w:rFonts w:ascii="Tahoma" w:hAnsi="Tahoma" w:cs="Tahoma"/>
        <w:sz w:val="20"/>
      </w:rPr>
      <w:instrText xml:space="preserve"> NUMPAGES </w:instrText>
    </w:r>
    <w:r w:rsidRPr="00235184">
      <w:rPr>
        <w:rFonts w:ascii="Tahoma" w:hAnsi="Tahoma" w:cs="Tahoma"/>
        <w:sz w:val="20"/>
      </w:rPr>
      <w:fldChar w:fldCharType="separate"/>
    </w:r>
    <w:r w:rsidR="00E060DD">
      <w:rPr>
        <w:rFonts w:ascii="Tahoma" w:hAnsi="Tahoma" w:cs="Tahoma"/>
        <w:noProof/>
        <w:sz w:val="20"/>
      </w:rPr>
      <w:t>16</w:t>
    </w:r>
    <w:r w:rsidRPr="00235184">
      <w:rPr>
        <w:rFonts w:ascii="Tahoma" w:hAnsi="Tahoma" w:cs="Tahoma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A1ECF" w14:textId="77777777" w:rsidR="00E060DD" w:rsidRDefault="00E060DD" w:rsidP="00E060DD">
    <w:pPr>
      <w:pStyle w:val="AltBilgi"/>
      <w:jc w:val="center"/>
    </w:pPr>
    <w:r>
      <w:t>v202</w:t>
    </w:r>
    <w:r w:rsidR="00272439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12810" w14:textId="77777777" w:rsidR="009B742C" w:rsidRDefault="009B742C">
      <w:r>
        <w:separator/>
      </w:r>
    </w:p>
  </w:footnote>
  <w:footnote w:type="continuationSeparator" w:id="0">
    <w:p w14:paraId="496EE613" w14:textId="77777777" w:rsidR="009B742C" w:rsidRDefault="009B7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856" w:type="dxa"/>
      <w:tblLook w:val="01E0" w:firstRow="1" w:lastRow="1" w:firstColumn="1" w:lastColumn="1" w:noHBand="0" w:noVBand="0"/>
    </w:tblPr>
    <w:tblGrid>
      <w:gridCol w:w="1599"/>
      <w:gridCol w:w="7257"/>
    </w:tblGrid>
    <w:tr w:rsidR="00217467" w:rsidRPr="00267D8F" w14:paraId="53F5859B" w14:textId="77777777" w:rsidTr="004012B4">
      <w:tc>
        <w:tcPr>
          <w:tcW w:w="828" w:type="dxa"/>
        </w:tcPr>
        <w:p w14:paraId="042F0B69" w14:textId="77777777" w:rsidR="00217467" w:rsidRDefault="00B1715D" w:rsidP="00217467">
          <w:pPr>
            <w:pStyle w:val="stBilgi"/>
          </w:pPr>
          <w:r>
            <w:pict w14:anchorId="72E5685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8" type="#_x0000_t75" style="width:69pt;height:69pt">
                <v:imagedata r:id="rId1" o:title="Zwv6LprU"/>
              </v:shape>
            </w:pict>
          </w:r>
        </w:p>
      </w:tc>
      <w:tc>
        <w:tcPr>
          <w:tcW w:w="8028" w:type="dxa"/>
        </w:tcPr>
        <w:p w14:paraId="1BD560B0" w14:textId="77777777" w:rsidR="00217467" w:rsidRPr="00AB4D0B" w:rsidRDefault="00217467" w:rsidP="00217467">
          <w:pPr>
            <w:pStyle w:val="stBilgi"/>
            <w:jc w:val="center"/>
            <w:rPr>
              <w:b/>
              <w:sz w:val="6"/>
              <w:szCs w:val="6"/>
            </w:rPr>
          </w:pPr>
        </w:p>
        <w:p w14:paraId="63EAF37C" w14:textId="77777777" w:rsidR="00217467" w:rsidRPr="00F6042C" w:rsidRDefault="00217467" w:rsidP="00217467">
          <w:pPr>
            <w:pStyle w:val="stBilgi"/>
            <w:jc w:val="center"/>
            <w:rPr>
              <w:b/>
              <w:sz w:val="40"/>
              <w:szCs w:val="40"/>
            </w:rPr>
          </w:pPr>
          <w:r w:rsidRPr="00F6042C">
            <w:rPr>
              <w:b/>
              <w:sz w:val="40"/>
              <w:szCs w:val="40"/>
            </w:rPr>
            <w:t>Cyprus International University</w:t>
          </w:r>
        </w:p>
        <w:p w14:paraId="478BDB0D" w14:textId="77777777" w:rsidR="00217467" w:rsidRPr="00F6042C" w:rsidRDefault="00217467" w:rsidP="00217467">
          <w:pPr>
            <w:pStyle w:val="stBilgi"/>
            <w:jc w:val="center"/>
            <w:rPr>
              <w:sz w:val="36"/>
              <w:szCs w:val="36"/>
            </w:rPr>
          </w:pPr>
          <w:r w:rsidRPr="00F6042C">
            <w:rPr>
              <w:b/>
              <w:sz w:val="36"/>
              <w:szCs w:val="36"/>
            </w:rPr>
            <w:t>Faculty of Engineering</w:t>
          </w:r>
        </w:p>
        <w:p w14:paraId="5B5F56FD" w14:textId="77777777" w:rsidR="00217467" w:rsidRDefault="00A36A7F" w:rsidP="00217467">
          <w:pPr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Software</w:t>
          </w:r>
          <w:r w:rsidR="00217467" w:rsidRPr="00083C20">
            <w:rPr>
              <w:b/>
              <w:sz w:val="32"/>
              <w:szCs w:val="32"/>
            </w:rPr>
            <w:t xml:space="preserve"> Engineering</w:t>
          </w:r>
        </w:p>
        <w:p w14:paraId="73991CDF" w14:textId="77777777" w:rsidR="00F6042C" w:rsidRPr="003B1E30" w:rsidRDefault="00F6042C" w:rsidP="00217467">
          <w:pPr>
            <w:jc w:val="center"/>
            <w:rPr>
              <w:b/>
              <w:sz w:val="32"/>
              <w:szCs w:val="32"/>
            </w:rPr>
          </w:pPr>
        </w:p>
      </w:tc>
    </w:tr>
  </w:tbl>
  <w:p w14:paraId="0D13690C" w14:textId="77777777" w:rsidR="00F86681" w:rsidRDefault="00F86681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44A"/>
    <w:multiLevelType w:val="hybridMultilevel"/>
    <w:tmpl w:val="3D647D72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41006C7F"/>
    <w:multiLevelType w:val="hybridMultilevel"/>
    <w:tmpl w:val="FF80627C"/>
    <w:lvl w:ilvl="0" w:tplc="041F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447A4F12"/>
    <w:multiLevelType w:val="hybridMultilevel"/>
    <w:tmpl w:val="DC5420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F2875E7"/>
    <w:multiLevelType w:val="hybridMultilevel"/>
    <w:tmpl w:val="44306A40"/>
    <w:lvl w:ilvl="0" w:tplc="68A264DC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1F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7F2221F9"/>
    <w:multiLevelType w:val="hybridMultilevel"/>
    <w:tmpl w:val="F2ECF084"/>
    <w:lvl w:ilvl="0" w:tplc="041F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num w:numId="1" w16cid:durableId="449134166">
    <w:abstractNumId w:val="2"/>
  </w:num>
  <w:num w:numId="2" w16cid:durableId="471290971">
    <w:abstractNumId w:val="0"/>
  </w:num>
  <w:num w:numId="3" w16cid:durableId="1599438257">
    <w:abstractNumId w:val="4"/>
  </w:num>
  <w:num w:numId="4" w16cid:durableId="1301689138">
    <w:abstractNumId w:val="3"/>
  </w:num>
  <w:num w:numId="5" w16cid:durableId="1028290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6E41"/>
    <w:rsid w:val="00002614"/>
    <w:rsid w:val="00006DB5"/>
    <w:rsid w:val="000156EF"/>
    <w:rsid w:val="00015E84"/>
    <w:rsid w:val="00057B1D"/>
    <w:rsid w:val="00074EBD"/>
    <w:rsid w:val="00083CFF"/>
    <w:rsid w:val="0008625E"/>
    <w:rsid w:val="00095446"/>
    <w:rsid w:val="000B027B"/>
    <w:rsid w:val="000B4620"/>
    <w:rsid w:val="000B6B40"/>
    <w:rsid w:val="000C2ADE"/>
    <w:rsid w:val="000D0E42"/>
    <w:rsid w:val="000D2D5C"/>
    <w:rsid w:val="000F5B87"/>
    <w:rsid w:val="000F7484"/>
    <w:rsid w:val="00106D8F"/>
    <w:rsid w:val="001105B4"/>
    <w:rsid w:val="0012123E"/>
    <w:rsid w:val="00142B47"/>
    <w:rsid w:val="00154AC4"/>
    <w:rsid w:val="00155343"/>
    <w:rsid w:val="00172B9B"/>
    <w:rsid w:val="00175951"/>
    <w:rsid w:val="00186702"/>
    <w:rsid w:val="001A191F"/>
    <w:rsid w:val="001A34DC"/>
    <w:rsid w:val="001A70E9"/>
    <w:rsid w:val="001B34EA"/>
    <w:rsid w:val="001C6CB4"/>
    <w:rsid w:val="001D0F33"/>
    <w:rsid w:val="0020608D"/>
    <w:rsid w:val="00212715"/>
    <w:rsid w:val="0021405D"/>
    <w:rsid w:val="00217467"/>
    <w:rsid w:val="002215AB"/>
    <w:rsid w:val="002346CC"/>
    <w:rsid w:val="00235184"/>
    <w:rsid w:val="0024106A"/>
    <w:rsid w:val="00241B01"/>
    <w:rsid w:val="00241EB9"/>
    <w:rsid w:val="00255A87"/>
    <w:rsid w:val="00260015"/>
    <w:rsid w:val="002606F4"/>
    <w:rsid w:val="00272424"/>
    <w:rsid w:val="00272439"/>
    <w:rsid w:val="00273501"/>
    <w:rsid w:val="0027406C"/>
    <w:rsid w:val="00281092"/>
    <w:rsid w:val="00294F41"/>
    <w:rsid w:val="002A7178"/>
    <w:rsid w:val="002B6763"/>
    <w:rsid w:val="002C0EAA"/>
    <w:rsid w:val="002D240B"/>
    <w:rsid w:val="002E55CC"/>
    <w:rsid w:val="002F1163"/>
    <w:rsid w:val="002F4605"/>
    <w:rsid w:val="003132AA"/>
    <w:rsid w:val="00315FDD"/>
    <w:rsid w:val="00324C0C"/>
    <w:rsid w:val="003435DC"/>
    <w:rsid w:val="00344231"/>
    <w:rsid w:val="00345E81"/>
    <w:rsid w:val="00356E7F"/>
    <w:rsid w:val="0035723E"/>
    <w:rsid w:val="00395EC7"/>
    <w:rsid w:val="003B079C"/>
    <w:rsid w:val="003C1051"/>
    <w:rsid w:val="003D41BC"/>
    <w:rsid w:val="003E1247"/>
    <w:rsid w:val="003F11BA"/>
    <w:rsid w:val="003F1D45"/>
    <w:rsid w:val="004012B4"/>
    <w:rsid w:val="004114F9"/>
    <w:rsid w:val="004137E0"/>
    <w:rsid w:val="00436C0A"/>
    <w:rsid w:val="004A5F7E"/>
    <w:rsid w:val="004B55A1"/>
    <w:rsid w:val="004C1039"/>
    <w:rsid w:val="00503258"/>
    <w:rsid w:val="005354CD"/>
    <w:rsid w:val="00537545"/>
    <w:rsid w:val="00540277"/>
    <w:rsid w:val="00540CC1"/>
    <w:rsid w:val="0054493A"/>
    <w:rsid w:val="00546792"/>
    <w:rsid w:val="00560AE6"/>
    <w:rsid w:val="00573405"/>
    <w:rsid w:val="005777A0"/>
    <w:rsid w:val="00593414"/>
    <w:rsid w:val="005A695F"/>
    <w:rsid w:val="005A77C8"/>
    <w:rsid w:val="005B17FD"/>
    <w:rsid w:val="005B271D"/>
    <w:rsid w:val="005B702C"/>
    <w:rsid w:val="005B7AF0"/>
    <w:rsid w:val="005D3FDA"/>
    <w:rsid w:val="005D407A"/>
    <w:rsid w:val="005F7E99"/>
    <w:rsid w:val="0060081A"/>
    <w:rsid w:val="0062587B"/>
    <w:rsid w:val="0063022A"/>
    <w:rsid w:val="0064466C"/>
    <w:rsid w:val="00655FA9"/>
    <w:rsid w:val="00661991"/>
    <w:rsid w:val="00671C76"/>
    <w:rsid w:val="00676A11"/>
    <w:rsid w:val="006804DB"/>
    <w:rsid w:val="0068062A"/>
    <w:rsid w:val="00692711"/>
    <w:rsid w:val="006A1514"/>
    <w:rsid w:val="006A3A09"/>
    <w:rsid w:val="006A4E37"/>
    <w:rsid w:val="006C07AE"/>
    <w:rsid w:val="006C433F"/>
    <w:rsid w:val="006E70F7"/>
    <w:rsid w:val="006F2DEA"/>
    <w:rsid w:val="006F36E8"/>
    <w:rsid w:val="006F6243"/>
    <w:rsid w:val="00702BEC"/>
    <w:rsid w:val="00704E66"/>
    <w:rsid w:val="007119AC"/>
    <w:rsid w:val="00722FB6"/>
    <w:rsid w:val="00726A30"/>
    <w:rsid w:val="0074039E"/>
    <w:rsid w:val="00766661"/>
    <w:rsid w:val="007710A3"/>
    <w:rsid w:val="00772B49"/>
    <w:rsid w:val="00781762"/>
    <w:rsid w:val="00792987"/>
    <w:rsid w:val="00796CF2"/>
    <w:rsid w:val="007B52E6"/>
    <w:rsid w:val="007C02E5"/>
    <w:rsid w:val="007C0649"/>
    <w:rsid w:val="007C70B8"/>
    <w:rsid w:val="007D701E"/>
    <w:rsid w:val="007E2E33"/>
    <w:rsid w:val="007F057B"/>
    <w:rsid w:val="007F50E0"/>
    <w:rsid w:val="00800E9C"/>
    <w:rsid w:val="008116CC"/>
    <w:rsid w:val="00822549"/>
    <w:rsid w:val="00825504"/>
    <w:rsid w:val="008355C8"/>
    <w:rsid w:val="008373B0"/>
    <w:rsid w:val="00846143"/>
    <w:rsid w:val="00873C80"/>
    <w:rsid w:val="00880D7A"/>
    <w:rsid w:val="008913E7"/>
    <w:rsid w:val="008918EB"/>
    <w:rsid w:val="00895A4B"/>
    <w:rsid w:val="008A3E2A"/>
    <w:rsid w:val="008B0B65"/>
    <w:rsid w:val="008E1468"/>
    <w:rsid w:val="008E3DF4"/>
    <w:rsid w:val="008E7292"/>
    <w:rsid w:val="008E7704"/>
    <w:rsid w:val="008F4041"/>
    <w:rsid w:val="008F424B"/>
    <w:rsid w:val="00903C2D"/>
    <w:rsid w:val="009067F8"/>
    <w:rsid w:val="00916CC2"/>
    <w:rsid w:val="00920C52"/>
    <w:rsid w:val="00942D9D"/>
    <w:rsid w:val="00943AC5"/>
    <w:rsid w:val="009469C3"/>
    <w:rsid w:val="00947A4C"/>
    <w:rsid w:val="00952E43"/>
    <w:rsid w:val="00961275"/>
    <w:rsid w:val="0097168E"/>
    <w:rsid w:val="00973089"/>
    <w:rsid w:val="00983640"/>
    <w:rsid w:val="009B0041"/>
    <w:rsid w:val="009B1D7D"/>
    <w:rsid w:val="009B742C"/>
    <w:rsid w:val="009D69E5"/>
    <w:rsid w:val="009E789B"/>
    <w:rsid w:val="009F01B7"/>
    <w:rsid w:val="009F1FF3"/>
    <w:rsid w:val="009F32FD"/>
    <w:rsid w:val="00A14F2D"/>
    <w:rsid w:val="00A301EF"/>
    <w:rsid w:val="00A36A7F"/>
    <w:rsid w:val="00A444CC"/>
    <w:rsid w:val="00A66EBE"/>
    <w:rsid w:val="00A843E7"/>
    <w:rsid w:val="00A86ED1"/>
    <w:rsid w:val="00A9102C"/>
    <w:rsid w:val="00A94AA2"/>
    <w:rsid w:val="00AA601F"/>
    <w:rsid w:val="00AB030A"/>
    <w:rsid w:val="00AD079F"/>
    <w:rsid w:val="00AD4195"/>
    <w:rsid w:val="00AD4B95"/>
    <w:rsid w:val="00AD702F"/>
    <w:rsid w:val="00AE160A"/>
    <w:rsid w:val="00AE5DF3"/>
    <w:rsid w:val="00AF58C1"/>
    <w:rsid w:val="00B029AF"/>
    <w:rsid w:val="00B077B5"/>
    <w:rsid w:val="00B10B40"/>
    <w:rsid w:val="00B11FD5"/>
    <w:rsid w:val="00B1444A"/>
    <w:rsid w:val="00B14A80"/>
    <w:rsid w:val="00B1715D"/>
    <w:rsid w:val="00B21CE0"/>
    <w:rsid w:val="00B21DEC"/>
    <w:rsid w:val="00B24D59"/>
    <w:rsid w:val="00B36782"/>
    <w:rsid w:val="00B45AD5"/>
    <w:rsid w:val="00B50939"/>
    <w:rsid w:val="00B6411D"/>
    <w:rsid w:val="00B73404"/>
    <w:rsid w:val="00B750BA"/>
    <w:rsid w:val="00B83204"/>
    <w:rsid w:val="00B84195"/>
    <w:rsid w:val="00B901BB"/>
    <w:rsid w:val="00B92610"/>
    <w:rsid w:val="00B97BC1"/>
    <w:rsid w:val="00BA1335"/>
    <w:rsid w:val="00BA2CEE"/>
    <w:rsid w:val="00BC203B"/>
    <w:rsid w:val="00BC37CB"/>
    <w:rsid w:val="00BD0337"/>
    <w:rsid w:val="00BD7B35"/>
    <w:rsid w:val="00BE2C72"/>
    <w:rsid w:val="00BF2BDE"/>
    <w:rsid w:val="00C24C6B"/>
    <w:rsid w:val="00C310C3"/>
    <w:rsid w:val="00C35532"/>
    <w:rsid w:val="00C44620"/>
    <w:rsid w:val="00C45257"/>
    <w:rsid w:val="00C52DD7"/>
    <w:rsid w:val="00C54FB4"/>
    <w:rsid w:val="00C55BC2"/>
    <w:rsid w:val="00C60C63"/>
    <w:rsid w:val="00C61435"/>
    <w:rsid w:val="00C6467C"/>
    <w:rsid w:val="00C87A9F"/>
    <w:rsid w:val="00C909E4"/>
    <w:rsid w:val="00CA2C6C"/>
    <w:rsid w:val="00CB7A1E"/>
    <w:rsid w:val="00CC091C"/>
    <w:rsid w:val="00CC6B16"/>
    <w:rsid w:val="00CD644E"/>
    <w:rsid w:val="00CD75DA"/>
    <w:rsid w:val="00CE4A18"/>
    <w:rsid w:val="00D02F8A"/>
    <w:rsid w:val="00D23E58"/>
    <w:rsid w:val="00D2450E"/>
    <w:rsid w:val="00D26B68"/>
    <w:rsid w:val="00D31A51"/>
    <w:rsid w:val="00D36686"/>
    <w:rsid w:val="00D40064"/>
    <w:rsid w:val="00D649A2"/>
    <w:rsid w:val="00D66659"/>
    <w:rsid w:val="00D74B71"/>
    <w:rsid w:val="00D81065"/>
    <w:rsid w:val="00D946AA"/>
    <w:rsid w:val="00DC6B78"/>
    <w:rsid w:val="00DD0633"/>
    <w:rsid w:val="00DE5A73"/>
    <w:rsid w:val="00DF0929"/>
    <w:rsid w:val="00DF517B"/>
    <w:rsid w:val="00E00174"/>
    <w:rsid w:val="00E0156D"/>
    <w:rsid w:val="00E060DD"/>
    <w:rsid w:val="00E2474E"/>
    <w:rsid w:val="00E31119"/>
    <w:rsid w:val="00E35660"/>
    <w:rsid w:val="00E4715C"/>
    <w:rsid w:val="00E47228"/>
    <w:rsid w:val="00E503AF"/>
    <w:rsid w:val="00E562BD"/>
    <w:rsid w:val="00E64B0D"/>
    <w:rsid w:val="00E75612"/>
    <w:rsid w:val="00E81753"/>
    <w:rsid w:val="00E84DA4"/>
    <w:rsid w:val="00E9392E"/>
    <w:rsid w:val="00E976E0"/>
    <w:rsid w:val="00EA30BD"/>
    <w:rsid w:val="00EA3EE0"/>
    <w:rsid w:val="00EA6E41"/>
    <w:rsid w:val="00EC1956"/>
    <w:rsid w:val="00EC1FED"/>
    <w:rsid w:val="00EC5E92"/>
    <w:rsid w:val="00EE6B05"/>
    <w:rsid w:val="00F10882"/>
    <w:rsid w:val="00F11748"/>
    <w:rsid w:val="00F118D6"/>
    <w:rsid w:val="00F15C35"/>
    <w:rsid w:val="00F209B2"/>
    <w:rsid w:val="00F224B4"/>
    <w:rsid w:val="00F263C5"/>
    <w:rsid w:val="00F273CA"/>
    <w:rsid w:val="00F32B04"/>
    <w:rsid w:val="00F4574C"/>
    <w:rsid w:val="00F51C85"/>
    <w:rsid w:val="00F54797"/>
    <w:rsid w:val="00F5591A"/>
    <w:rsid w:val="00F6042C"/>
    <w:rsid w:val="00F85DB7"/>
    <w:rsid w:val="00F86681"/>
    <w:rsid w:val="00F8691F"/>
    <w:rsid w:val="00F87849"/>
    <w:rsid w:val="00F95908"/>
    <w:rsid w:val="00F971ED"/>
    <w:rsid w:val="00FA2225"/>
    <w:rsid w:val="00FA4A97"/>
    <w:rsid w:val="00FE7C76"/>
    <w:rsid w:val="00FF134F"/>
    <w:rsid w:val="00FF516F"/>
    <w:rsid w:val="00FF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788DF59B"/>
  <w15:chartTrackingRefBased/>
  <w15:docId w15:val="{1DBF0BAC-69C1-4201-8B59-09FD937F7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95F"/>
    <w:rPr>
      <w:rFonts w:cs="Angsana New"/>
      <w:sz w:val="24"/>
      <w:szCs w:val="24"/>
      <w:lang w:val="en-US" w:eastAsia="en-US" w:bidi="th-TH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rsid w:val="00C52DD7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rsid w:val="00C52DD7"/>
    <w:pPr>
      <w:tabs>
        <w:tab w:val="center" w:pos="4320"/>
        <w:tab w:val="right" w:pos="8640"/>
      </w:tabs>
    </w:pPr>
  </w:style>
  <w:style w:type="table" w:styleId="TabloKlavuzu">
    <w:name w:val="Table Grid"/>
    <w:basedOn w:val="NormalTablo"/>
    <w:rsid w:val="00C52D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ayfaNumaras">
    <w:name w:val="page number"/>
    <w:basedOn w:val="VarsaylanParagrafYazTipi"/>
    <w:rsid w:val="00C52DD7"/>
  </w:style>
  <w:style w:type="table" w:styleId="TabloZarif">
    <w:name w:val="Table Elegant"/>
    <w:basedOn w:val="NormalTablo"/>
    <w:rsid w:val="002346C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onMetni">
    <w:name w:val="Balloon Text"/>
    <w:basedOn w:val="Normal"/>
    <w:semiHidden/>
    <w:rsid w:val="00A66EBE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5F7E99"/>
    <w:pPr>
      <w:ind w:left="708"/>
    </w:pPr>
    <w:rPr>
      <w:szCs w:val="30"/>
    </w:rPr>
  </w:style>
  <w:style w:type="paragraph" w:styleId="KonuBal">
    <w:name w:val="Title"/>
    <w:basedOn w:val="Normal"/>
    <w:next w:val="Normal"/>
    <w:link w:val="KonuBalChar"/>
    <w:uiPriority w:val="10"/>
    <w:qFormat/>
    <w:rsid w:val="00825504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40"/>
      <w:lang w:val="x-none" w:eastAsia="x-none"/>
    </w:rPr>
  </w:style>
  <w:style w:type="character" w:customStyle="1" w:styleId="KonuBalChar">
    <w:name w:val="Konu Başlığı Char"/>
    <w:link w:val="KonuBal"/>
    <w:uiPriority w:val="10"/>
    <w:rsid w:val="00825504"/>
    <w:rPr>
      <w:rFonts w:ascii="Calibri Light" w:eastAsia="Times New Roman" w:hAnsi="Calibri Light" w:cs="Angsana New"/>
      <w:b/>
      <w:bCs/>
      <w:kern w:val="28"/>
      <w:sz w:val="32"/>
      <w:szCs w:val="4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4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IU\docs-administrator\2004-2005%20spring\summer-training\temp.dot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580F875-DC21-409B-B198-B4BD78EDD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</Template>
  <TotalTime>124</TotalTime>
  <Pages>10</Pages>
  <Words>1415</Words>
  <Characters>8071</Characters>
  <Application>Microsoft Office Word</Application>
  <DocSecurity>0</DocSecurity>
  <Lines>67</Lines>
  <Paragraphs>18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2005</vt:lpstr>
      <vt:lpstr>2005</vt:lpstr>
    </vt:vector>
  </TitlesOfParts>
  <Company>m</Company>
  <LinksUpToDate>false</LinksUpToDate>
  <CharactersWithSpaces>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2005</dc:title>
  <dc:subject/>
  <dc:creator>msuzen</dc:creator>
  <cp:keywords/>
  <cp:lastModifiedBy>Osman Çınar</cp:lastModifiedBy>
  <cp:revision>31</cp:revision>
  <cp:lastPrinted>2016-06-09T11:12:00Z</cp:lastPrinted>
  <dcterms:created xsi:type="dcterms:W3CDTF">2026-04-30T15:49:00Z</dcterms:created>
  <dcterms:modified xsi:type="dcterms:W3CDTF">2026-05-02T23:53:00Z</dcterms:modified>
</cp:coreProperties>
</file>